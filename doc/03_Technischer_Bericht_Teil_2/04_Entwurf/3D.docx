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C36EAC">
                  <w:rPr>
                    <w:noProof/>
                    <w:color w:val="4F4F59"/>
                  </w:rPr>
                  <w:t>1. Dezember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BE267A"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C36EAC" w:rsidP="00C36EAC">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3D</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9078C1" w:rsidP="009078C1">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10273488"/>
      <w:r>
        <w:lastRenderedPageBreak/>
        <w:t>Dokumentinformationen</w:t>
      </w:r>
      <w:bookmarkEnd w:id="0"/>
    </w:p>
    <w:p w:rsidR="00B038C9" w:rsidRDefault="00E711E0" w:rsidP="00B038C9">
      <w:pPr>
        <w:pStyle w:val="berschrift2"/>
      </w:pPr>
      <w:bookmarkStart w:id="1" w:name="_Toc310273489"/>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C36EAC" w:rsidP="00BE267A">
            <w:r>
              <w:t>lelmer</w:t>
            </w:r>
          </w:p>
        </w:tc>
      </w:tr>
    </w:tbl>
    <w:bookmarkStart w:id="2" w:name="_Toc31027349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0019C8"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0273488" w:history="1">
            <w:r w:rsidR="000019C8" w:rsidRPr="00A343CF">
              <w:rPr>
                <w:rStyle w:val="Hyperlink"/>
                <w:noProof/>
              </w:rPr>
              <w:t>1</w:t>
            </w:r>
            <w:r w:rsidR="000019C8">
              <w:rPr>
                <w:b w:val="0"/>
                <w:noProof/>
                <w:sz w:val="22"/>
                <w:szCs w:val="22"/>
                <w:lang w:eastAsia="de-CH"/>
              </w:rPr>
              <w:tab/>
            </w:r>
            <w:r w:rsidR="000019C8" w:rsidRPr="00A343CF">
              <w:rPr>
                <w:rStyle w:val="Hyperlink"/>
                <w:noProof/>
              </w:rPr>
              <w:t>Dokumentinformationen</w:t>
            </w:r>
            <w:r w:rsidR="000019C8">
              <w:rPr>
                <w:noProof/>
                <w:webHidden/>
              </w:rPr>
              <w:tab/>
            </w:r>
            <w:r w:rsidR="000019C8">
              <w:rPr>
                <w:noProof/>
                <w:webHidden/>
              </w:rPr>
              <w:fldChar w:fldCharType="begin"/>
            </w:r>
            <w:r w:rsidR="000019C8">
              <w:rPr>
                <w:noProof/>
                <w:webHidden/>
              </w:rPr>
              <w:instrText xml:space="preserve"> PAGEREF _Toc310273488 \h </w:instrText>
            </w:r>
            <w:r w:rsidR="000019C8">
              <w:rPr>
                <w:noProof/>
                <w:webHidden/>
              </w:rPr>
            </w:r>
            <w:r w:rsidR="000019C8">
              <w:rPr>
                <w:noProof/>
                <w:webHidden/>
              </w:rPr>
              <w:fldChar w:fldCharType="separate"/>
            </w:r>
            <w:r w:rsidR="000019C8">
              <w:rPr>
                <w:noProof/>
                <w:webHidden/>
              </w:rPr>
              <w:t>1</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489" w:history="1">
            <w:r w:rsidR="000019C8" w:rsidRPr="00A343CF">
              <w:rPr>
                <w:rStyle w:val="Hyperlink"/>
                <w:noProof/>
              </w:rPr>
              <w:t>1.1</w:t>
            </w:r>
            <w:r w:rsidR="000019C8">
              <w:rPr>
                <w:noProof/>
                <w:sz w:val="22"/>
                <w:szCs w:val="22"/>
                <w:lang w:eastAsia="de-CH"/>
              </w:rPr>
              <w:tab/>
            </w:r>
            <w:r w:rsidR="000019C8" w:rsidRPr="00A343CF">
              <w:rPr>
                <w:rStyle w:val="Hyperlink"/>
                <w:noProof/>
              </w:rPr>
              <w:t>Änderungsgeschichte</w:t>
            </w:r>
            <w:r w:rsidR="000019C8">
              <w:rPr>
                <w:noProof/>
                <w:webHidden/>
              </w:rPr>
              <w:tab/>
            </w:r>
            <w:r w:rsidR="000019C8">
              <w:rPr>
                <w:noProof/>
                <w:webHidden/>
              </w:rPr>
              <w:fldChar w:fldCharType="begin"/>
            </w:r>
            <w:r w:rsidR="000019C8">
              <w:rPr>
                <w:noProof/>
                <w:webHidden/>
              </w:rPr>
              <w:instrText xml:space="preserve"> PAGEREF _Toc310273489 \h </w:instrText>
            </w:r>
            <w:r w:rsidR="000019C8">
              <w:rPr>
                <w:noProof/>
                <w:webHidden/>
              </w:rPr>
            </w:r>
            <w:r w:rsidR="000019C8">
              <w:rPr>
                <w:noProof/>
                <w:webHidden/>
              </w:rPr>
              <w:fldChar w:fldCharType="separate"/>
            </w:r>
            <w:r w:rsidR="000019C8">
              <w:rPr>
                <w:noProof/>
                <w:webHidden/>
              </w:rPr>
              <w:t>1</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490" w:history="1">
            <w:r w:rsidR="000019C8" w:rsidRPr="00A343CF">
              <w:rPr>
                <w:rStyle w:val="Hyperlink"/>
                <w:noProof/>
              </w:rPr>
              <w:t>1.2</w:t>
            </w:r>
            <w:r w:rsidR="000019C8">
              <w:rPr>
                <w:noProof/>
                <w:sz w:val="22"/>
                <w:szCs w:val="22"/>
                <w:lang w:eastAsia="de-CH"/>
              </w:rPr>
              <w:tab/>
            </w:r>
            <w:r w:rsidR="000019C8" w:rsidRPr="00A343CF">
              <w:rPr>
                <w:rStyle w:val="Hyperlink"/>
                <w:noProof/>
                <w:lang w:val="de-DE"/>
              </w:rPr>
              <w:t>Inhaltsverzeichnis</w:t>
            </w:r>
            <w:r w:rsidR="000019C8">
              <w:rPr>
                <w:noProof/>
                <w:webHidden/>
              </w:rPr>
              <w:tab/>
            </w:r>
            <w:r w:rsidR="000019C8">
              <w:rPr>
                <w:noProof/>
                <w:webHidden/>
              </w:rPr>
              <w:fldChar w:fldCharType="begin"/>
            </w:r>
            <w:r w:rsidR="000019C8">
              <w:rPr>
                <w:noProof/>
                <w:webHidden/>
              </w:rPr>
              <w:instrText xml:space="preserve"> PAGEREF _Toc310273490 \h </w:instrText>
            </w:r>
            <w:r w:rsidR="000019C8">
              <w:rPr>
                <w:noProof/>
                <w:webHidden/>
              </w:rPr>
            </w:r>
            <w:r w:rsidR="000019C8">
              <w:rPr>
                <w:noProof/>
                <w:webHidden/>
              </w:rPr>
              <w:fldChar w:fldCharType="separate"/>
            </w:r>
            <w:r w:rsidR="000019C8">
              <w:rPr>
                <w:noProof/>
                <w:webHidden/>
              </w:rPr>
              <w:t>1</w:t>
            </w:r>
            <w:r w:rsidR="000019C8">
              <w:rPr>
                <w:noProof/>
                <w:webHidden/>
              </w:rPr>
              <w:fldChar w:fldCharType="end"/>
            </w:r>
          </w:hyperlink>
        </w:p>
        <w:p w:rsidR="000019C8" w:rsidRDefault="00BE267A">
          <w:pPr>
            <w:pStyle w:val="Verzeichnis1"/>
            <w:tabs>
              <w:tab w:val="left" w:pos="440"/>
              <w:tab w:val="right" w:leader="dot" w:pos="9062"/>
            </w:tabs>
            <w:rPr>
              <w:b w:val="0"/>
              <w:noProof/>
              <w:sz w:val="22"/>
              <w:szCs w:val="22"/>
              <w:lang w:eastAsia="de-CH"/>
            </w:rPr>
          </w:pPr>
          <w:hyperlink w:anchor="_Toc310273491" w:history="1">
            <w:r w:rsidR="000019C8" w:rsidRPr="00A343CF">
              <w:rPr>
                <w:rStyle w:val="Hyperlink"/>
                <w:noProof/>
              </w:rPr>
              <w:t>2</w:t>
            </w:r>
            <w:r w:rsidR="000019C8">
              <w:rPr>
                <w:b w:val="0"/>
                <w:noProof/>
                <w:sz w:val="22"/>
                <w:szCs w:val="22"/>
                <w:lang w:eastAsia="de-CH"/>
              </w:rPr>
              <w:tab/>
            </w:r>
            <w:r w:rsidR="000019C8" w:rsidRPr="00A343CF">
              <w:rPr>
                <w:rStyle w:val="Hyperlink"/>
                <w:noProof/>
              </w:rPr>
              <w:t>Funktionale Anforderungen</w:t>
            </w:r>
            <w:r w:rsidR="000019C8">
              <w:rPr>
                <w:noProof/>
                <w:webHidden/>
              </w:rPr>
              <w:tab/>
            </w:r>
            <w:r w:rsidR="000019C8">
              <w:rPr>
                <w:noProof/>
                <w:webHidden/>
              </w:rPr>
              <w:fldChar w:fldCharType="begin"/>
            </w:r>
            <w:r w:rsidR="000019C8">
              <w:rPr>
                <w:noProof/>
                <w:webHidden/>
              </w:rPr>
              <w:instrText xml:space="preserve"> PAGEREF _Toc310273491 \h </w:instrText>
            </w:r>
            <w:r w:rsidR="000019C8">
              <w:rPr>
                <w:noProof/>
                <w:webHidden/>
              </w:rPr>
            </w:r>
            <w:r w:rsidR="000019C8">
              <w:rPr>
                <w:noProof/>
                <w:webHidden/>
              </w:rPr>
              <w:fldChar w:fldCharType="separate"/>
            </w:r>
            <w:r w:rsidR="000019C8">
              <w:rPr>
                <w:noProof/>
                <w:webHidden/>
              </w:rPr>
              <w:t>2</w:t>
            </w:r>
            <w:r w:rsidR="000019C8">
              <w:rPr>
                <w:noProof/>
                <w:webHidden/>
              </w:rPr>
              <w:fldChar w:fldCharType="end"/>
            </w:r>
          </w:hyperlink>
        </w:p>
        <w:p w:rsidR="000019C8" w:rsidRDefault="00BE267A">
          <w:pPr>
            <w:pStyle w:val="Verzeichnis1"/>
            <w:tabs>
              <w:tab w:val="left" w:pos="440"/>
              <w:tab w:val="right" w:leader="dot" w:pos="9062"/>
            </w:tabs>
            <w:rPr>
              <w:b w:val="0"/>
              <w:noProof/>
              <w:sz w:val="22"/>
              <w:szCs w:val="22"/>
              <w:lang w:eastAsia="de-CH"/>
            </w:rPr>
          </w:pPr>
          <w:hyperlink w:anchor="_Toc310273492" w:history="1">
            <w:r w:rsidR="000019C8" w:rsidRPr="00A343CF">
              <w:rPr>
                <w:rStyle w:val="Hyperlink"/>
                <w:noProof/>
              </w:rPr>
              <w:t>3</w:t>
            </w:r>
            <w:r w:rsidR="000019C8">
              <w:rPr>
                <w:b w:val="0"/>
                <w:noProof/>
                <w:sz w:val="22"/>
                <w:szCs w:val="22"/>
                <w:lang w:eastAsia="de-CH"/>
              </w:rPr>
              <w:tab/>
            </w:r>
            <w:r w:rsidR="000019C8" w:rsidRPr="00A343CF">
              <w:rPr>
                <w:rStyle w:val="Hyperlink"/>
                <w:noProof/>
              </w:rPr>
              <w:t>Nichtfunktionale Anforderungen</w:t>
            </w:r>
            <w:r w:rsidR="000019C8">
              <w:rPr>
                <w:noProof/>
                <w:webHidden/>
              </w:rPr>
              <w:tab/>
            </w:r>
            <w:r w:rsidR="000019C8">
              <w:rPr>
                <w:noProof/>
                <w:webHidden/>
              </w:rPr>
              <w:fldChar w:fldCharType="begin"/>
            </w:r>
            <w:r w:rsidR="000019C8">
              <w:rPr>
                <w:noProof/>
                <w:webHidden/>
              </w:rPr>
              <w:instrText xml:space="preserve"> PAGEREF _Toc310273492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493" w:history="1">
            <w:r w:rsidR="000019C8" w:rsidRPr="00A343CF">
              <w:rPr>
                <w:rStyle w:val="Hyperlink"/>
                <w:noProof/>
              </w:rPr>
              <w:t>3.1</w:t>
            </w:r>
            <w:r w:rsidR="000019C8">
              <w:rPr>
                <w:noProof/>
                <w:sz w:val="22"/>
                <w:szCs w:val="22"/>
                <w:lang w:eastAsia="de-CH"/>
              </w:rPr>
              <w:tab/>
            </w:r>
            <w:r w:rsidR="000019C8" w:rsidRPr="00A343CF">
              <w:rPr>
                <w:rStyle w:val="Hyperlink"/>
                <w:noProof/>
              </w:rPr>
              <w:t>Funktionalität</w:t>
            </w:r>
            <w:r w:rsidR="000019C8">
              <w:rPr>
                <w:noProof/>
                <w:webHidden/>
              </w:rPr>
              <w:tab/>
            </w:r>
            <w:r w:rsidR="000019C8">
              <w:rPr>
                <w:noProof/>
                <w:webHidden/>
              </w:rPr>
              <w:fldChar w:fldCharType="begin"/>
            </w:r>
            <w:r w:rsidR="000019C8">
              <w:rPr>
                <w:noProof/>
                <w:webHidden/>
              </w:rPr>
              <w:instrText xml:space="preserve"> PAGEREF _Toc310273493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494" w:history="1">
            <w:r w:rsidR="000019C8" w:rsidRPr="00A343CF">
              <w:rPr>
                <w:rStyle w:val="Hyperlink"/>
                <w:noProof/>
              </w:rPr>
              <w:t>3.1.1</w:t>
            </w:r>
            <w:r w:rsidR="000019C8">
              <w:rPr>
                <w:noProof/>
                <w:sz w:val="22"/>
              </w:rPr>
              <w:tab/>
            </w:r>
            <w:r w:rsidR="000019C8" w:rsidRPr="00A343CF">
              <w:rPr>
                <w:rStyle w:val="Hyperlink"/>
                <w:noProof/>
              </w:rPr>
              <w:t>Angemessenheit</w:t>
            </w:r>
            <w:r w:rsidR="000019C8">
              <w:rPr>
                <w:noProof/>
                <w:webHidden/>
              </w:rPr>
              <w:tab/>
            </w:r>
            <w:r w:rsidR="000019C8">
              <w:rPr>
                <w:noProof/>
                <w:webHidden/>
              </w:rPr>
              <w:fldChar w:fldCharType="begin"/>
            </w:r>
            <w:r w:rsidR="000019C8">
              <w:rPr>
                <w:noProof/>
                <w:webHidden/>
              </w:rPr>
              <w:instrText xml:space="preserve"> PAGEREF _Toc310273494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495" w:history="1">
            <w:r w:rsidR="000019C8" w:rsidRPr="00A343CF">
              <w:rPr>
                <w:rStyle w:val="Hyperlink"/>
                <w:noProof/>
              </w:rPr>
              <w:t>3.2</w:t>
            </w:r>
            <w:r w:rsidR="000019C8">
              <w:rPr>
                <w:noProof/>
                <w:sz w:val="22"/>
                <w:szCs w:val="22"/>
                <w:lang w:eastAsia="de-CH"/>
              </w:rPr>
              <w:tab/>
            </w:r>
            <w:r w:rsidR="000019C8" w:rsidRPr="00A343CF">
              <w:rPr>
                <w:rStyle w:val="Hyperlink"/>
                <w:noProof/>
              </w:rPr>
              <w:t>Zuverlässigkeit</w:t>
            </w:r>
            <w:r w:rsidR="000019C8">
              <w:rPr>
                <w:noProof/>
                <w:webHidden/>
              </w:rPr>
              <w:tab/>
            </w:r>
            <w:r w:rsidR="000019C8">
              <w:rPr>
                <w:noProof/>
                <w:webHidden/>
              </w:rPr>
              <w:fldChar w:fldCharType="begin"/>
            </w:r>
            <w:r w:rsidR="000019C8">
              <w:rPr>
                <w:noProof/>
                <w:webHidden/>
              </w:rPr>
              <w:instrText xml:space="preserve"> PAGEREF _Toc310273495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496" w:history="1">
            <w:r w:rsidR="000019C8" w:rsidRPr="00A343CF">
              <w:rPr>
                <w:rStyle w:val="Hyperlink"/>
                <w:noProof/>
              </w:rPr>
              <w:t>3.2.1</w:t>
            </w:r>
            <w:r w:rsidR="000019C8">
              <w:rPr>
                <w:noProof/>
                <w:sz w:val="22"/>
              </w:rPr>
              <w:tab/>
            </w:r>
            <w:r w:rsidR="000019C8" w:rsidRPr="00A343CF">
              <w:rPr>
                <w:rStyle w:val="Hyperlink"/>
                <w:noProof/>
              </w:rPr>
              <w:t>Fehlertoleranz</w:t>
            </w:r>
            <w:r w:rsidR="000019C8">
              <w:rPr>
                <w:noProof/>
                <w:webHidden/>
              </w:rPr>
              <w:tab/>
            </w:r>
            <w:r w:rsidR="000019C8">
              <w:rPr>
                <w:noProof/>
                <w:webHidden/>
              </w:rPr>
              <w:fldChar w:fldCharType="begin"/>
            </w:r>
            <w:r w:rsidR="000019C8">
              <w:rPr>
                <w:noProof/>
                <w:webHidden/>
              </w:rPr>
              <w:instrText xml:space="preserve"> PAGEREF _Toc310273496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497" w:history="1">
            <w:r w:rsidR="000019C8" w:rsidRPr="00A343CF">
              <w:rPr>
                <w:rStyle w:val="Hyperlink"/>
                <w:noProof/>
              </w:rPr>
              <w:t>3.3</w:t>
            </w:r>
            <w:r w:rsidR="000019C8">
              <w:rPr>
                <w:noProof/>
                <w:sz w:val="22"/>
                <w:szCs w:val="22"/>
                <w:lang w:eastAsia="de-CH"/>
              </w:rPr>
              <w:tab/>
            </w:r>
            <w:r w:rsidR="000019C8" w:rsidRPr="00A343CF">
              <w:rPr>
                <w:rStyle w:val="Hyperlink"/>
                <w:noProof/>
              </w:rPr>
              <w:t>Benutzbarkeit</w:t>
            </w:r>
            <w:r w:rsidR="000019C8">
              <w:rPr>
                <w:noProof/>
                <w:webHidden/>
              </w:rPr>
              <w:tab/>
            </w:r>
            <w:r w:rsidR="000019C8">
              <w:rPr>
                <w:noProof/>
                <w:webHidden/>
              </w:rPr>
              <w:fldChar w:fldCharType="begin"/>
            </w:r>
            <w:r w:rsidR="000019C8">
              <w:rPr>
                <w:noProof/>
                <w:webHidden/>
              </w:rPr>
              <w:instrText xml:space="preserve"> PAGEREF _Toc310273497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498" w:history="1">
            <w:r w:rsidR="000019C8" w:rsidRPr="00A343CF">
              <w:rPr>
                <w:rStyle w:val="Hyperlink"/>
                <w:noProof/>
              </w:rPr>
              <w:t>3.3.1</w:t>
            </w:r>
            <w:r w:rsidR="000019C8">
              <w:rPr>
                <w:noProof/>
                <w:sz w:val="22"/>
              </w:rPr>
              <w:tab/>
            </w:r>
            <w:r w:rsidR="000019C8" w:rsidRPr="00A343CF">
              <w:rPr>
                <w:rStyle w:val="Hyperlink"/>
                <w:noProof/>
              </w:rPr>
              <w:t>Verständlichkeit &amp; Erlernbarkeit</w:t>
            </w:r>
            <w:r w:rsidR="000019C8">
              <w:rPr>
                <w:noProof/>
                <w:webHidden/>
              </w:rPr>
              <w:tab/>
            </w:r>
            <w:r w:rsidR="000019C8">
              <w:rPr>
                <w:noProof/>
                <w:webHidden/>
              </w:rPr>
              <w:fldChar w:fldCharType="begin"/>
            </w:r>
            <w:r w:rsidR="000019C8">
              <w:rPr>
                <w:noProof/>
                <w:webHidden/>
              </w:rPr>
              <w:instrText xml:space="preserve"> PAGEREF _Toc310273498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499" w:history="1">
            <w:r w:rsidR="000019C8" w:rsidRPr="00A343CF">
              <w:rPr>
                <w:rStyle w:val="Hyperlink"/>
                <w:noProof/>
              </w:rPr>
              <w:t>3.3.2</w:t>
            </w:r>
            <w:r w:rsidR="000019C8">
              <w:rPr>
                <w:noProof/>
                <w:sz w:val="22"/>
              </w:rPr>
              <w:tab/>
            </w:r>
            <w:r w:rsidR="000019C8" w:rsidRPr="00A343CF">
              <w:rPr>
                <w:rStyle w:val="Hyperlink"/>
                <w:noProof/>
              </w:rPr>
              <w:t>Bedienbarkeit</w:t>
            </w:r>
            <w:r w:rsidR="000019C8">
              <w:rPr>
                <w:noProof/>
                <w:webHidden/>
              </w:rPr>
              <w:tab/>
            </w:r>
            <w:r w:rsidR="000019C8">
              <w:rPr>
                <w:noProof/>
                <w:webHidden/>
              </w:rPr>
              <w:fldChar w:fldCharType="begin"/>
            </w:r>
            <w:r w:rsidR="000019C8">
              <w:rPr>
                <w:noProof/>
                <w:webHidden/>
              </w:rPr>
              <w:instrText xml:space="preserve"> PAGEREF _Toc310273499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500" w:history="1">
            <w:r w:rsidR="000019C8" w:rsidRPr="00A343CF">
              <w:rPr>
                <w:rStyle w:val="Hyperlink"/>
                <w:noProof/>
              </w:rPr>
              <w:t>3.3.3</w:t>
            </w:r>
            <w:r w:rsidR="000019C8">
              <w:rPr>
                <w:noProof/>
                <w:sz w:val="22"/>
              </w:rPr>
              <w:tab/>
            </w:r>
            <w:r w:rsidR="000019C8" w:rsidRPr="00A343CF">
              <w:rPr>
                <w:rStyle w:val="Hyperlink"/>
                <w:noProof/>
              </w:rPr>
              <w:t>Attraktivität</w:t>
            </w:r>
            <w:r w:rsidR="000019C8">
              <w:rPr>
                <w:noProof/>
                <w:webHidden/>
              </w:rPr>
              <w:tab/>
            </w:r>
            <w:r w:rsidR="000019C8">
              <w:rPr>
                <w:noProof/>
                <w:webHidden/>
              </w:rPr>
              <w:fldChar w:fldCharType="begin"/>
            </w:r>
            <w:r w:rsidR="000019C8">
              <w:rPr>
                <w:noProof/>
                <w:webHidden/>
              </w:rPr>
              <w:instrText xml:space="preserve"> PAGEREF _Toc310273500 \h </w:instrText>
            </w:r>
            <w:r w:rsidR="000019C8">
              <w:rPr>
                <w:noProof/>
                <w:webHidden/>
              </w:rPr>
            </w:r>
            <w:r w:rsidR="000019C8">
              <w:rPr>
                <w:noProof/>
                <w:webHidden/>
              </w:rPr>
              <w:fldChar w:fldCharType="separate"/>
            </w:r>
            <w:r w:rsidR="000019C8">
              <w:rPr>
                <w:noProof/>
                <w:webHidden/>
              </w:rPr>
              <w:t>3</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501" w:history="1">
            <w:r w:rsidR="000019C8" w:rsidRPr="00A343CF">
              <w:rPr>
                <w:rStyle w:val="Hyperlink"/>
                <w:noProof/>
              </w:rPr>
              <w:t>3.4</w:t>
            </w:r>
            <w:r w:rsidR="000019C8">
              <w:rPr>
                <w:noProof/>
                <w:sz w:val="22"/>
                <w:szCs w:val="22"/>
                <w:lang w:eastAsia="de-CH"/>
              </w:rPr>
              <w:tab/>
            </w:r>
            <w:r w:rsidR="000019C8" w:rsidRPr="00A343CF">
              <w:rPr>
                <w:rStyle w:val="Hyperlink"/>
                <w:noProof/>
              </w:rPr>
              <w:t>Effizienz</w:t>
            </w:r>
            <w:r w:rsidR="000019C8">
              <w:rPr>
                <w:noProof/>
                <w:webHidden/>
              </w:rPr>
              <w:tab/>
            </w:r>
            <w:r w:rsidR="000019C8">
              <w:rPr>
                <w:noProof/>
                <w:webHidden/>
              </w:rPr>
              <w:fldChar w:fldCharType="begin"/>
            </w:r>
            <w:r w:rsidR="000019C8">
              <w:rPr>
                <w:noProof/>
                <w:webHidden/>
              </w:rPr>
              <w:instrText xml:space="preserve"> PAGEREF _Toc310273501 \h </w:instrText>
            </w:r>
            <w:r w:rsidR="000019C8">
              <w:rPr>
                <w:noProof/>
                <w:webHidden/>
              </w:rPr>
            </w:r>
            <w:r w:rsidR="000019C8">
              <w:rPr>
                <w:noProof/>
                <w:webHidden/>
              </w:rPr>
              <w:fldChar w:fldCharType="separate"/>
            </w:r>
            <w:r w:rsidR="000019C8">
              <w:rPr>
                <w:noProof/>
                <w:webHidden/>
              </w:rPr>
              <w:t>4</w:t>
            </w:r>
            <w:r w:rsidR="000019C8">
              <w:rPr>
                <w:noProof/>
                <w:webHidden/>
              </w:rPr>
              <w:fldChar w:fldCharType="end"/>
            </w:r>
          </w:hyperlink>
        </w:p>
        <w:p w:rsidR="000019C8" w:rsidRDefault="00BE267A">
          <w:pPr>
            <w:pStyle w:val="Verzeichnis3"/>
            <w:tabs>
              <w:tab w:val="left" w:pos="1100"/>
              <w:tab w:val="right" w:leader="dot" w:pos="9062"/>
            </w:tabs>
            <w:rPr>
              <w:noProof/>
              <w:sz w:val="22"/>
            </w:rPr>
          </w:pPr>
          <w:hyperlink w:anchor="_Toc310273502" w:history="1">
            <w:r w:rsidR="000019C8" w:rsidRPr="00A343CF">
              <w:rPr>
                <w:rStyle w:val="Hyperlink"/>
                <w:noProof/>
              </w:rPr>
              <w:t>3.4.1</w:t>
            </w:r>
            <w:r w:rsidR="000019C8">
              <w:rPr>
                <w:noProof/>
                <w:sz w:val="22"/>
              </w:rPr>
              <w:tab/>
            </w:r>
            <w:r w:rsidR="000019C8" w:rsidRPr="00A343CF">
              <w:rPr>
                <w:rStyle w:val="Hyperlink"/>
                <w:noProof/>
              </w:rPr>
              <w:t>Zeitverhalten</w:t>
            </w:r>
            <w:r w:rsidR="000019C8">
              <w:rPr>
                <w:noProof/>
                <w:webHidden/>
              </w:rPr>
              <w:tab/>
            </w:r>
            <w:r w:rsidR="000019C8">
              <w:rPr>
                <w:noProof/>
                <w:webHidden/>
              </w:rPr>
              <w:fldChar w:fldCharType="begin"/>
            </w:r>
            <w:r w:rsidR="000019C8">
              <w:rPr>
                <w:noProof/>
                <w:webHidden/>
              </w:rPr>
              <w:instrText xml:space="preserve"> PAGEREF _Toc310273502 \h </w:instrText>
            </w:r>
            <w:r w:rsidR="000019C8">
              <w:rPr>
                <w:noProof/>
                <w:webHidden/>
              </w:rPr>
            </w:r>
            <w:r w:rsidR="000019C8">
              <w:rPr>
                <w:noProof/>
                <w:webHidden/>
              </w:rPr>
              <w:fldChar w:fldCharType="separate"/>
            </w:r>
            <w:r w:rsidR="000019C8">
              <w:rPr>
                <w:noProof/>
                <w:webHidden/>
              </w:rPr>
              <w:t>4</w:t>
            </w:r>
            <w:r w:rsidR="000019C8">
              <w:rPr>
                <w:noProof/>
                <w:webHidden/>
              </w:rPr>
              <w:fldChar w:fldCharType="end"/>
            </w:r>
          </w:hyperlink>
        </w:p>
        <w:p w:rsidR="000019C8" w:rsidRDefault="00BE267A">
          <w:pPr>
            <w:pStyle w:val="Verzeichnis2"/>
            <w:tabs>
              <w:tab w:val="left" w:pos="880"/>
              <w:tab w:val="right" w:leader="dot" w:pos="9062"/>
            </w:tabs>
            <w:rPr>
              <w:noProof/>
              <w:sz w:val="22"/>
              <w:szCs w:val="22"/>
              <w:lang w:eastAsia="de-CH"/>
            </w:rPr>
          </w:pPr>
          <w:hyperlink w:anchor="_Toc310273503" w:history="1">
            <w:r w:rsidR="000019C8" w:rsidRPr="00A343CF">
              <w:rPr>
                <w:rStyle w:val="Hyperlink"/>
                <w:noProof/>
              </w:rPr>
              <w:t>3.5</w:t>
            </w:r>
            <w:r w:rsidR="000019C8">
              <w:rPr>
                <w:noProof/>
                <w:sz w:val="22"/>
                <w:szCs w:val="22"/>
                <w:lang w:eastAsia="de-CH"/>
              </w:rPr>
              <w:tab/>
            </w:r>
            <w:r w:rsidR="000019C8" w:rsidRPr="00A343CF">
              <w:rPr>
                <w:rStyle w:val="Hyperlink"/>
                <w:noProof/>
              </w:rPr>
              <w:t>Änderbarkeit &amp; Wartbarkeit</w:t>
            </w:r>
            <w:r w:rsidR="000019C8">
              <w:rPr>
                <w:noProof/>
                <w:webHidden/>
              </w:rPr>
              <w:tab/>
            </w:r>
            <w:r w:rsidR="000019C8">
              <w:rPr>
                <w:noProof/>
                <w:webHidden/>
              </w:rPr>
              <w:fldChar w:fldCharType="begin"/>
            </w:r>
            <w:r w:rsidR="000019C8">
              <w:rPr>
                <w:noProof/>
                <w:webHidden/>
              </w:rPr>
              <w:instrText xml:space="preserve"> PAGEREF _Toc310273503 \h </w:instrText>
            </w:r>
            <w:r w:rsidR="000019C8">
              <w:rPr>
                <w:noProof/>
                <w:webHidden/>
              </w:rPr>
            </w:r>
            <w:r w:rsidR="000019C8">
              <w:rPr>
                <w:noProof/>
                <w:webHidden/>
              </w:rPr>
              <w:fldChar w:fldCharType="separate"/>
            </w:r>
            <w:r w:rsidR="000019C8">
              <w:rPr>
                <w:noProof/>
                <w:webHidden/>
              </w:rPr>
              <w:t>4</w:t>
            </w:r>
            <w:r w:rsidR="000019C8">
              <w:rPr>
                <w:noProof/>
                <w:webHidden/>
              </w:rPr>
              <w:fldChar w:fldCharType="end"/>
            </w:r>
          </w:hyperlink>
        </w:p>
        <w:p w:rsidR="000019C8" w:rsidRDefault="00BE267A">
          <w:pPr>
            <w:pStyle w:val="Verzeichnis1"/>
            <w:tabs>
              <w:tab w:val="left" w:pos="440"/>
              <w:tab w:val="right" w:leader="dot" w:pos="9062"/>
            </w:tabs>
            <w:rPr>
              <w:b w:val="0"/>
              <w:noProof/>
              <w:sz w:val="22"/>
              <w:szCs w:val="22"/>
              <w:lang w:eastAsia="de-CH"/>
            </w:rPr>
          </w:pPr>
          <w:hyperlink w:anchor="_Toc310273504" w:history="1">
            <w:r w:rsidR="000019C8" w:rsidRPr="00A343CF">
              <w:rPr>
                <w:rStyle w:val="Hyperlink"/>
                <w:noProof/>
              </w:rPr>
              <w:t>4</w:t>
            </w:r>
            <w:r w:rsidR="000019C8">
              <w:rPr>
                <w:b w:val="0"/>
                <w:noProof/>
                <w:sz w:val="22"/>
                <w:szCs w:val="22"/>
                <w:lang w:eastAsia="de-CH"/>
              </w:rPr>
              <w:tab/>
            </w:r>
            <w:r w:rsidR="000019C8" w:rsidRPr="00A343CF">
              <w:rPr>
                <w:rStyle w:val="Hyperlink"/>
                <w:noProof/>
              </w:rPr>
              <w:t>Design Constraints</w:t>
            </w:r>
            <w:r w:rsidR="000019C8">
              <w:rPr>
                <w:noProof/>
                <w:webHidden/>
              </w:rPr>
              <w:tab/>
            </w:r>
            <w:r w:rsidR="000019C8">
              <w:rPr>
                <w:noProof/>
                <w:webHidden/>
              </w:rPr>
              <w:fldChar w:fldCharType="begin"/>
            </w:r>
            <w:r w:rsidR="000019C8">
              <w:rPr>
                <w:noProof/>
                <w:webHidden/>
              </w:rPr>
              <w:instrText xml:space="preserve"> PAGEREF _Toc310273504 \h </w:instrText>
            </w:r>
            <w:r w:rsidR="000019C8">
              <w:rPr>
                <w:noProof/>
                <w:webHidden/>
              </w:rPr>
            </w:r>
            <w:r w:rsidR="000019C8">
              <w:rPr>
                <w:noProof/>
                <w:webHidden/>
              </w:rPr>
              <w:fldChar w:fldCharType="separate"/>
            </w:r>
            <w:r w:rsidR="000019C8">
              <w:rPr>
                <w:noProof/>
                <w:webHidden/>
              </w:rPr>
              <w:t>5</w:t>
            </w:r>
            <w:r w:rsidR="000019C8">
              <w:rPr>
                <w:noProof/>
                <w:webHidden/>
              </w:rPr>
              <w:fldChar w:fldCharType="end"/>
            </w:r>
          </w:hyperlink>
        </w:p>
        <w:p w:rsidR="000019C8" w:rsidRDefault="00BE267A">
          <w:pPr>
            <w:pStyle w:val="Verzeichnis1"/>
            <w:tabs>
              <w:tab w:val="left" w:pos="440"/>
              <w:tab w:val="right" w:leader="dot" w:pos="9062"/>
            </w:tabs>
            <w:rPr>
              <w:b w:val="0"/>
              <w:noProof/>
              <w:sz w:val="22"/>
              <w:szCs w:val="22"/>
              <w:lang w:eastAsia="de-CH"/>
            </w:rPr>
          </w:pPr>
          <w:hyperlink w:anchor="_Toc310273505" w:history="1">
            <w:r w:rsidR="000019C8" w:rsidRPr="00A343CF">
              <w:rPr>
                <w:rStyle w:val="Hyperlink"/>
                <w:noProof/>
              </w:rPr>
              <w:t>5</w:t>
            </w:r>
            <w:r w:rsidR="000019C8">
              <w:rPr>
                <w:b w:val="0"/>
                <w:noProof/>
                <w:sz w:val="22"/>
                <w:szCs w:val="22"/>
                <w:lang w:eastAsia="de-CH"/>
              </w:rPr>
              <w:tab/>
            </w:r>
            <w:r w:rsidR="000019C8" w:rsidRPr="00A343CF">
              <w:rPr>
                <w:rStyle w:val="Hyperlink"/>
                <w:noProof/>
              </w:rPr>
              <w:t>Zugänglichkeit (Accessibility)</w:t>
            </w:r>
            <w:r w:rsidR="000019C8">
              <w:rPr>
                <w:noProof/>
                <w:webHidden/>
              </w:rPr>
              <w:tab/>
            </w:r>
            <w:r w:rsidR="000019C8">
              <w:rPr>
                <w:noProof/>
                <w:webHidden/>
              </w:rPr>
              <w:fldChar w:fldCharType="begin"/>
            </w:r>
            <w:r w:rsidR="000019C8">
              <w:rPr>
                <w:noProof/>
                <w:webHidden/>
              </w:rPr>
              <w:instrText xml:space="preserve"> PAGEREF _Toc310273505 \h </w:instrText>
            </w:r>
            <w:r w:rsidR="000019C8">
              <w:rPr>
                <w:noProof/>
                <w:webHidden/>
              </w:rPr>
            </w:r>
            <w:r w:rsidR="000019C8">
              <w:rPr>
                <w:noProof/>
                <w:webHidden/>
              </w:rPr>
              <w:fldChar w:fldCharType="separate"/>
            </w:r>
            <w:r w:rsidR="000019C8">
              <w:rPr>
                <w:noProof/>
                <w:webHidden/>
              </w:rPr>
              <w:t>6</w:t>
            </w:r>
            <w:r w:rsidR="000019C8">
              <w:rPr>
                <w:noProof/>
                <w:webHidden/>
              </w:rPr>
              <w:fldChar w:fldCharType="end"/>
            </w:r>
          </w:hyperlink>
        </w:p>
        <w:p w:rsidR="00D903AC" w:rsidRDefault="00AF4AE0">
          <w:pPr>
            <w:rPr>
              <w:bCs/>
              <w:lang w:val="de-DE"/>
            </w:rPr>
          </w:pPr>
          <w:r>
            <w:rPr>
              <w:b/>
              <w:bCs/>
              <w:lang w:val="de-DE"/>
            </w:rPr>
            <w:fldChar w:fldCharType="end"/>
          </w:r>
        </w:p>
      </w:sdtContent>
    </w:sdt>
    <w:p w:rsidR="00AE2A2E" w:rsidRDefault="00AE2A2E">
      <w:pPr>
        <w:rPr>
          <w:rFonts w:asciiTheme="majorHAnsi" w:hAnsiTheme="majorHAnsi"/>
          <w:b/>
          <w:bCs/>
          <w:color w:val="4F4F59"/>
          <w:spacing w:val="15"/>
          <w:sz w:val="24"/>
          <w:szCs w:val="22"/>
        </w:rPr>
      </w:pPr>
      <w:r>
        <w:br w:type="page"/>
      </w:r>
    </w:p>
    <w:p w:rsidR="00F83B84" w:rsidRDefault="00C36EAC" w:rsidP="00D903AC">
      <w:pPr>
        <w:pStyle w:val="berschrift1"/>
      </w:pPr>
      <w:r>
        <w:lastRenderedPageBreak/>
        <w:t>Übersicht</w:t>
      </w:r>
    </w:p>
    <w:p w:rsidR="00C36EAC" w:rsidRDefault="00C36EAC" w:rsidP="00C36EAC">
      <w:pPr>
        <w:pStyle w:val="berschrift2"/>
      </w:pPr>
      <w:r>
        <w:t>Problem</w:t>
      </w:r>
    </w:p>
    <w:p w:rsidR="00C36EAC" w:rsidRDefault="00C36EAC" w:rsidP="00C36EAC">
      <w:r>
        <w:t xml:space="preserve">In der Übersicht bei den Project Notes muss erkannt werden, dass nach unten oder oben gescrollt werden kann. Zusätzlich wäre es schön, wenn man die Anzahl Project Notes </w:t>
      </w:r>
      <w:r w:rsidR="00334AE7">
        <w:t>einfach erkennen und abschätzen könnte.</w:t>
      </w:r>
    </w:p>
    <w:p w:rsidR="00C36EAC" w:rsidRPr="00C36EAC" w:rsidRDefault="00C36EAC" w:rsidP="00C36EAC">
      <w:pPr>
        <w:pStyle w:val="berschrift2"/>
      </w:pPr>
      <w:r>
        <w:t>Idee</w:t>
      </w:r>
    </w:p>
    <w:p w:rsidR="00914986" w:rsidRDefault="00334AE7" w:rsidP="00C36EAC">
      <w:r>
        <w:t>Durch eine 3D Ansicht der Project Notes kann durch den 3D Effekt erkannt werden, dass im Hintergrund noch weitere Project Notes existieren. Da die Project Notes im Hintergrund kleiner werden, kann auch die Anzahl ungefähr abgeschätzt werden, wobei man die fokussierten Project Notes immer noch grösser darstellt.</w:t>
      </w:r>
    </w:p>
    <w:p w:rsidR="00C36EAC" w:rsidRDefault="00914986" w:rsidP="00C36EAC">
      <w:pPr>
        <w:pStyle w:val="berschrift1"/>
      </w:pPr>
      <w:r>
        <w:t>Ansatz</w:t>
      </w:r>
    </w:p>
    <w:p w:rsidR="00914986" w:rsidRDefault="00914986" w:rsidP="00914986">
      <w:r>
        <w:t>Um eine</w:t>
      </w:r>
      <w:r w:rsidR="00991C20">
        <w:t xml:space="preserve"> Lösung</w:t>
      </w:r>
      <w:r>
        <w:t xml:space="preserve"> zu </w:t>
      </w:r>
      <w:r w:rsidR="00991C20">
        <w:t>erarbeitet</w:t>
      </w:r>
      <w:r>
        <w:t>, wurde</w:t>
      </w:r>
      <w:r w:rsidR="00991C20">
        <w:t xml:space="preserve"> zuerst ein sehr genereller Ansatz gesucht. Dieser wurde dann über mehrere Schritte verfeinert.</w:t>
      </w:r>
    </w:p>
    <w:p w:rsidR="00991C20" w:rsidRDefault="00991C20" w:rsidP="00991C20">
      <w:pPr>
        <w:pStyle w:val="berschrift2"/>
      </w:pPr>
      <w:r>
        <w:t>Genereller Ansatz</w:t>
      </w:r>
    </w:p>
    <w:p w:rsidR="00991C20" w:rsidRDefault="00BC53CC" w:rsidP="00BC53CC">
      <w:r>
        <w:t>Als Grundlage wurde die Perspective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 Beispiel einer </w:t>
      </w:r>
      <w:r w:rsidR="0061691E">
        <w:t>P</w:t>
      </w:r>
      <w:r>
        <w:t xml:space="preserve">erspective </w:t>
      </w:r>
      <w:r w:rsidR="0061691E">
        <w:t>W</w:t>
      </w:r>
      <w:r>
        <w:t>all</w:t>
      </w:r>
      <w:r>
        <w:rPr>
          <w:noProof/>
        </w:rPr>
        <w:t>, [chi91]</w:t>
      </w:r>
    </w:p>
    <w:p w:rsidR="00FD782B" w:rsidRDefault="00FD782B" w:rsidP="00FD782B">
      <w:pPr>
        <w:pStyle w:val="berschrift2"/>
      </w:pPr>
      <w:r>
        <w:t>Ausrichtung</w:t>
      </w:r>
    </w:p>
    <w:p w:rsidR="00FD782B" w:rsidRDefault="00FD782B" w:rsidP="00FD782B">
      <w:r>
        <w:lastRenderedPageBreak/>
        <w:t>Da die Project Notes von oben nach unten und nicht von links nach rechts gescrollt werden sollen, wurde in einem ersten Schritt die Wall um 90 Grad gedreht. Das sieht dann folgendermassen aus:</w:t>
      </w:r>
    </w:p>
    <w:p w:rsidR="00FD782B" w:rsidRPr="0061691E" w:rsidRDefault="00FD782B" w:rsidP="00FD782B">
      <w:r>
        <w:t>&lt;&lt;SKIZZE&gt;&gt;</w:t>
      </w:r>
    </w:p>
    <w:p w:rsidR="0061691E" w:rsidRDefault="0061691E" w:rsidP="0061691E">
      <w:pPr>
        <w:pStyle w:val="berschrift2"/>
      </w:pPr>
      <w:r>
        <w:t>Anzahl Elemente und Krümmungen</w:t>
      </w:r>
    </w:p>
    <w:p w:rsidR="0061691E" w:rsidRDefault="0061691E" w:rsidP="0061691E">
      <w:r>
        <w:t>Die originale Perspective Wall beschränkt sich auf drei verschiedene Spalten: die mittlere Spalte ist flach dargestellt, während die Spalte rechts und links beide perspektivisch verzogen sind</w:t>
      </w:r>
      <w:r w:rsidR="00934982">
        <w:t>.</w:t>
      </w:r>
    </w:p>
    <w:p w:rsidR="00FD782B" w:rsidRDefault="00FD782B" w:rsidP="00FD782B">
      <w:r>
        <w:t xml:space="preserve">Da mehr als nur drei Reihen </w:t>
      </w:r>
      <w:r w:rsidR="00934982">
        <w:t xml:space="preserve">Project Notes dargestellt werden sollen, wurden noch weitere </w:t>
      </w:r>
      <w:r>
        <w:t>Reihen hinzugefügt, und die Neigung der perspektivischen Verzerrungen angepasst. Geometrisch bedeutet das, dass die Oberfläche der abstrakten 3D Figur von einer flachen Oberfläche zu einer runden Oberfläche wird. Das wiederum heisst, dass die Linien nicht mehr gerade sondern neu rund sind. Folgende Skizze zeigt ein Beispiel auf:</w:t>
      </w:r>
    </w:p>
    <w:p w:rsidR="00FD782B" w:rsidRDefault="00FD782B" w:rsidP="00FD782B">
      <w:r>
        <w:t>&lt;&lt;Skizze&gt;&gt;</w:t>
      </w:r>
    </w:p>
    <w:p w:rsidR="00FD782B" w:rsidRDefault="00381030" w:rsidP="00FD782B">
      <w:pPr>
        <w:pStyle w:val="berschrift2"/>
      </w:pPr>
      <w:r>
        <w:t>Ausblenden zu kleiner Project Notes</w:t>
      </w:r>
    </w:p>
    <w:p w:rsidR="00FD782B" w:rsidRPr="00991C20" w:rsidRDefault="00381030" w:rsidP="00BC53CC">
      <w:r>
        <w:t>Damit am unteren Rand der Darstellung nicht zu stark gestauchte Project Notes vorkommen, müssen einige Elemente unten (3D: hinten) ausgeblendet werden.</w:t>
      </w:r>
      <w:r w:rsidR="004808CF">
        <w:t xml:space="preserve"> Dies kann z.B. so gemacht werden, dass alle Project Notes, die </w:t>
      </w:r>
      <w:r w:rsidR="00D5170E">
        <w:t>weniger hoch</w:t>
      </w:r>
      <w:r w:rsidR="004808CF">
        <w:t xml:space="preserve"> als 5 Pi</w:t>
      </w:r>
      <w:r w:rsidR="00D5170E">
        <w:t>xel hoch sind, ausgeblendet wer</w:t>
      </w:r>
      <w:r w:rsidR="004808CF">
        <w:t>den.</w:t>
      </w:r>
    </w:p>
    <w:p w:rsidR="00C36EAC" w:rsidRDefault="00C36EAC" w:rsidP="00C36EAC">
      <w:pPr>
        <w:pStyle w:val="berschrift1"/>
      </w:pPr>
      <w:r>
        <w:t>Umsetzung</w:t>
      </w:r>
    </w:p>
    <w:p w:rsidR="00914986" w:rsidRDefault="00914986" w:rsidP="00FB175A">
      <w:pPr>
        <w:pStyle w:val="berschrift2"/>
      </w:pPr>
      <w:r>
        <w:t>Mathematische Grundlagen</w:t>
      </w:r>
    </w:p>
    <w:p w:rsidR="00B26C6D" w:rsidRDefault="00657C67" w:rsidP="00914986">
      <w:r>
        <w:t>Grundsätzlich benötigt man eine Funktion mit zwei Parametern:</w:t>
      </w:r>
    </w:p>
    <w:p w:rsidR="00657C67" w:rsidRDefault="00657C67" w:rsidP="00914986">
      <w:r>
        <w:t>X: die Position der X-Achse</w:t>
      </w:r>
    </w:p>
    <w:p w:rsidR="00657C67" w:rsidRDefault="00657C67" w:rsidP="00914986">
      <w:r>
        <w:t>Y: die Höhe, auf der die Project Note gezeichnet werden soll.</w:t>
      </w:r>
    </w:p>
    <w:p w:rsidR="00657C67" w:rsidRDefault="00657C67" w:rsidP="00914986">
      <w:r>
        <w:t>Skizziert sieht das so aus:</w:t>
      </w:r>
    </w:p>
    <w:p w:rsidR="00657C67" w:rsidRDefault="00657C67" w:rsidP="00914986"/>
    <w:p w:rsidR="00657C67" w:rsidRDefault="00657C67" w:rsidP="00914986">
      <w:r>
        <w:t>&lt;&lt;SKIZZE&gt;&gt;</w:t>
      </w:r>
    </w:p>
    <w:p w:rsidR="00657C67" w:rsidRDefault="00657C67" w:rsidP="00914986"/>
    <w:p w:rsidR="00EA5970" w:rsidRDefault="00657C67" w:rsidP="00914986">
      <w:r>
        <w:t xml:space="preserve">Als Ergebnis wird eine Position X‘ und Y‘ zurückgegeben, also die </w:t>
      </w:r>
      <w:r w:rsidR="00635876">
        <w:t xml:space="preserve">transformierten </w:t>
      </w:r>
      <w:r>
        <w:t xml:space="preserve">Positionen </w:t>
      </w:r>
      <w:r w:rsidR="00635876">
        <w:t>der Project Note. Wichtig bei der Berechnung ist, dass die Berechnung möglichst performant sein muss.</w:t>
      </w:r>
      <w:r w:rsidR="00570049">
        <w:t xml:space="preserve"> So muss speziell auf das Laufzeitverhalten geachtet werden, also am besten soll die Berechnung mit O(1) </w:t>
      </w:r>
      <w:r w:rsidR="00BE267A">
        <w:t>erfolgen</w:t>
      </w:r>
      <w:r w:rsidR="00570049">
        <w:t>.</w:t>
      </w:r>
      <w:r w:rsidR="00BE267A">
        <w:t xml:space="preserve"> Dies ist mithilfe von Folgen und Reihen möglich:</w:t>
      </w:r>
    </w:p>
    <w:p w:rsidR="00BE267A" w:rsidRDefault="00BE267A" w:rsidP="00914986"/>
    <w:p w:rsidR="00846A3C" w:rsidRDefault="00846A3C" w:rsidP="00914986">
      <w:r>
        <w:t>…..</w:t>
      </w:r>
      <w:bookmarkStart w:id="3" w:name="_GoBack"/>
      <w:bookmarkEnd w:id="3"/>
    </w:p>
    <w:p w:rsidR="00FB175A" w:rsidRDefault="00FB175A" w:rsidP="00FB175A">
      <w:pPr>
        <w:pStyle w:val="berschrift2"/>
      </w:pPr>
      <w:r>
        <w:t>Programmierung</w:t>
      </w:r>
    </w:p>
    <w:p w:rsidR="00BE267A" w:rsidRDefault="00BE267A" w:rsidP="00BE267A">
      <w:r>
        <w:t>So macht es Sinn, dass k-Kolonnen Funktionen zu berechnen, und diese Funktionen dann zu benutzen, um i-Reihen Positionen auszurechnen.</w:t>
      </w:r>
    </w:p>
    <w:p w:rsidR="00C36EAC" w:rsidRPr="0009232E" w:rsidRDefault="00C36EAC" w:rsidP="00C36EAC"/>
    <w:p w:rsidR="004259EA" w:rsidRPr="0009232E" w:rsidRDefault="00C36EAC" w:rsidP="00C36EAC">
      <w:pPr>
        <w:pStyle w:val="berschrift1"/>
      </w:pPr>
      <w:r>
        <w:t>Weiterentwicklung</w:t>
      </w:r>
    </w:p>
    <w:sectPr w:rsidR="004259EA" w:rsidRPr="0009232E" w:rsidSect="008E328B">
      <w:headerReference w:type="default" r:id="rId11"/>
      <w:footerReference w:type="default" r:id="rId1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6AA" w:rsidRDefault="002226AA" w:rsidP="008F2373">
      <w:pPr>
        <w:spacing w:after="0"/>
      </w:pPr>
      <w:r>
        <w:separator/>
      </w:r>
    </w:p>
  </w:endnote>
  <w:endnote w:type="continuationSeparator" w:id="0">
    <w:p w:rsidR="002226AA" w:rsidRDefault="002226A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67A" w:rsidRDefault="00BE267A">
    <w:pPr>
      <w:pStyle w:val="Fuzeile"/>
    </w:pPr>
    <w:r>
      <w:t>Project Flip 2.0 – 3D</w:t>
    </w:r>
    <w:r w:rsidRPr="005E2896">
      <w:tab/>
    </w:r>
    <w:r>
      <w:fldChar w:fldCharType="begin"/>
    </w:r>
    <w:r>
      <w:instrText xml:space="preserve"> DATE  \@ "d. MMMM yyyy"  \* MERGEFORMAT </w:instrText>
    </w:r>
    <w:r>
      <w:fldChar w:fldCharType="separate"/>
    </w:r>
    <w:r>
      <w:rPr>
        <w:noProof/>
      </w:rPr>
      <w:t>1.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46A3C" w:rsidRPr="00846A3C">
      <w:rPr>
        <w:b/>
        <w:noProof/>
        <w:lang w:val="de-DE"/>
      </w:rPr>
      <w:t>3</w:t>
    </w:r>
    <w:r>
      <w:rPr>
        <w:b/>
      </w:rPr>
      <w:fldChar w:fldCharType="end"/>
    </w:r>
    <w:r>
      <w:rPr>
        <w:lang w:val="de-DE"/>
      </w:rPr>
      <w:t xml:space="preserve"> von </w:t>
    </w:r>
    <w:fldSimple w:instr="NUMPAGES  \* Arabic  \* MERGEFORMAT">
      <w:r w:rsidR="00846A3C" w:rsidRPr="00846A3C">
        <w:rPr>
          <w:b/>
          <w:noProof/>
          <w:lang w:val="de-DE"/>
        </w:rPr>
        <w:t>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6AA" w:rsidRDefault="002226AA" w:rsidP="008F2373">
      <w:pPr>
        <w:spacing w:after="0"/>
      </w:pPr>
      <w:r>
        <w:separator/>
      </w:r>
    </w:p>
  </w:footnote>
  <w:footnote w:type="continuationSeparator" w:id="0">
    <w:p w:rsidR="002226AA" w:rsidRDefault="002226A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67A" w:rsidRDefault="00BE267A">
    <w:pPr>
      <w:pStyle w:val="Kopfzeile"/>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77D2A"/>
    <w:rsid w:val="000917AE"/>
    <w:rsid w:val="0009232E"/>
    <w:rsid w:val="00097AB6"/>
    <w:rsid w:val="000A2C34"/>
    <w:rsid w:val="000B1504"/>
    <w:rsid w:val="000B658F"/>
    <w:rsid w:val="000E0684"/>
    <w:rsid w:val="000E0D9E"/>
    <w:rsid w:val="000E71F7"/>
    <w:rsid w:val="001137B6"/>
    <w:rsid w:val="001209C7"/>
    <w:rsid w:val="001306D3"/>
    <w:rsid w:val="001471C4"/>
    <w:rsid w:val="00157C14"/>
    <w:rsid w:val="001609C2"/>
    <w:rsid w:val="0018193C"/>
    <w:rsid w:val="001A1A4B"/>
    <w:rsid w:val="001A7C8C"/>
    <w:rsid w:val="001B3F6C"/>
    <w:rsid w:val="001D17F5"/>
    <w:rsid w:val="001D27B0"/>
    <w:rsid w:val="001E3ABD"/>
    <w:rsid w:val="001F00D9"/>
    <w:rsid w:val="001F1125"/>
    <w:rsid w:val="001F2A8C"/>
    <w:rsid w:val="001F61F8"/>
    <w:rsid w:val="001F7A20"/>
    <w:rsid w:val="002052A8"/>
    <w:rsid w:val="002226AA"/>
    <w:rsid w:val="00223137"/>
    <w:rsid w:val="00224661"/>
    <w:rsid w:val="00225791"/>
    <w:rsid w:val="002303D2"/>
    <w:rsid w:val="00240873"/>
    <w:rsid w:val="00254C4E"/>
    <w:rsid w:val="00261954"/>
    <w:rsid w:val="0026560F"/>
    <w:rsid w:val="00281B50"/>
    <w:rsid w:val="00283F8A"/>
    <w:rsid w:val="002840DC"/>
    <w:rsid w:val="002B6D39"/>
    <w:rsid w:val="002D4708"/>
    <w:rsid w:val="002D7165"/>
    <w:rsid w:val="002E16A4"/>
    <w:rsid w:val="002E65A6"/>
    <w:rsid w:val="002F28DD"/>
    <w:rsid w:val="00304E67"/>
    <w:rsid w:val="00330D72"/>
    <w:rsid w:val="00334AE7"/>
    <w:rsid w:val="00344F3A"/>
    <w:rsid w:val="00353578"/>
    <w:rsid w:val="00381030"/>
    <w:rsid w:val="003A0ADD"/>
    <w:rsid w:val="003A5C55"/>
    <w:rsid w:val="003C179C"/>
    <w:rsid w:val="003C3BB7"/>
    <w:rsid w:val="003E40FB"/>
    <w:rsid w:val="00410DE2"/>
    <w:rsid w:val="00416CE7"/>
    <w:rsid w:val="00420BF8"/>
    <w:rsid w:val="004259EA"/>
    <w:rsid w:val="00453A9B"/>
    <w:rsid w:val="00456D39"/>
    <w:rsid w:val="00477C5E"/>
    <w:rsid w:val="004808CF"/>
    <w:rsid w:val="00492313"/>
    <w:rsid w:val="00493A8D"/>
    <w:rsid w:val="00496465"/>
    <w:rsid w:val="004A0A14"/>
    <w:rsid w:val="004A4BAC"/>
    <w:rsid w:val="004B59F8"/>
    <w:rsid w:val="004C74AF"/>
    <w:rsid w:val="004D3C3F"/>
    <w:rsid w:val="004D63D3"/>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60330A"/>
    <w:rsid w:val="00613DF8"/>
    <w:rsid w:val="006156A4"/>
    <w:rsid w:val="0061691E"/>
    <w:rsid w:val="00635876"/>
    <w:rsid w:val="00636F03"/>
    <w:rsid w:val="00641110"/>
    <w:rsid w:val="00651384"/>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78C1"/>
    <w:rsid w:val="00914986"/>
    <w:rsid w:val="009256C6"/>
    <w:rsid w:val="00934982"/>
    <w:rsid w:val="00943D8C"/>
    <w:rsid w:val="00952B86"/>
    <w:rsid w:val="00954D75"/>
    <w:rsid w:val="009702EB"/>
    <w:rsid w:val="00975DA5"/>
    <w:rsid w:val="00976450"/>
    <w:rsid w:val="00991C20"/>
    <w:rsid w:val="009962A5"/>
    <w:rsid w:val="009C0035"/>
    <w:rsid w:val="009C5A0D"/>
    <w:rsid w:val="009C730B"/>
    <w:rsid w:val="009D1FE1"/>
    <w:rsid w:val="009D764D"/>
    <w:rsid w:val="009E0E78"/>
    <w:rsid w:val="00A0208D"/>
    <w:rsid w:val="00A06B4F"/>
    <w:rsid w:val="00A12FB4"/>
    <w:rsid w:val="00A2435E"/>
    <w:rsid w:val="00A3248D"/>
    <w:rsid w:val="00A378EA"/>
    <w:rsid w:val="00A53880"/>
    <w:rsid w:val="00A611DF"/>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B1425"/>
    <w:rsid w:val="00BB40BE"/>
    <w:rsid w:val="00BC53CC"/>
    <w:rsid w:val="00BC7DC8"/>
    <w:rsid w:val="00BE267A"/>
    <w:rsid w:val="00BE48D3"/>
    <w:rsid w:val="00BE6DFC"/>
    <w:rsid w:val="00BF1750"/>
    <w:rsid w:val="00C02C16"/>
    <w:rsid w:val="00C03E03"/>
    <w:rsid w:val="00C0602D"/>
    <w:rsid w:val="00C11872"/>
    <w:rsid w:val="00C14F5B"/>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DC5"/>
    <w:rsid w:val="00C858B5"/>
    <w:rsid w:val="00C85D28"/>
    <w:rsid w:val="00C9533A"/>
    <w:rsid w:val="00CB0412"/>
    <w:rsid w:val="00CB3344"/>
    <w:rsid w:val="00CB3477"/>
    <w:rsid w:val="00CC31F7"/>
    <w:rsid w:val="00CD42C7"/>
    <w:rsid w:val="00CE533D"/>
    <w:rsid w:val="00CF62B8"/>
    <w:rsid w:val="00D072D8"/>
    <w:rsid w:val="00D1407B"/>
    <w:rsid w:val="00D5170E"/>
    <w:rsid w:val="00D52B7D"/>
    <w:rsid w:val="00D6409F"/>
    <w:rsid w:val="00D77BBE"/>
    <w:rsid w:val="00D8526F"/>
    <w:rsid w:val="00D903AC"/>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3479"/>
    <w:rsid w:val="00EE0615"/>
    <w:rsid w:val="00EE2AB1"/>
    <w:rsid w:val="00EF502F"/>
    <w:rsid w:val="00F04975"/>
    <w:rsid w:val="00F14338"/>
    <w:rsid w:val="00F20034"/>
    <w:rsid w:val="00F21003"/>
    <w:rsid w:val="00F26BB7"/>
    <w:rsid w:val="00F312A4"/>
    <w:rsid w:val="00F37EE6"/>
    <w:rsid w:val="00F415B7"/>
    <w:rsid w:val="00F42E13"/>
    <w:rsid w:val="00F4593A"/>
    <w:rsid w:val="00F559D6"/>
    <w:rsid w:val="00F568FC"/>
    <w:rsid w:val="00F615AF"/>
    <w:rsid w:val="00F65FD1"/>
    <w:rsid w:val="00F83B84"/>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1F52D-27FA-41BF-8C08-0E61109D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Pages>
  <Words>651</Words>
  <Characters>4107</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Anforderungen</vt:lpstr>
      <vt:lpstr>Anforderungen</vt:lpstr>
    </vt:vector>
  </TitlesOfParts>
  <Company>Studienarbeit</Company>
  <LinksUpToDate>false</LinksUpToDate>
  <CharactersWithSpaces>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creator>HSR</dc:creator>
  <cp:lastModifiedBy>Lukas Elmer</cp:lastModifiedBy>
  <cp:revision>181</cp:revision>
  <dcterms:created xsi:type="dcterms:W3CDTF">2011-10-26T14:21:00Z</dcterms:created>
  <dcterms:modified xsi:type="dcterms:W3CDTF">2011-12-02T12:26:00Z</dcterms:modified>
</cp:coreProperties>
</file>