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1C635A">
                  <w:rPr>
                    <w:noProof/>
                    <w:color w:val="4F4F59"/>
                  </w:rPr>
                  <w:t>22. Dezember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EE0352"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1C635A" w:rsidP="00C36EA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P</w:t>
                    </w:r>
                    <w:r w:rsidR="009534CB">
                      <w:rPr>
                        <w:rFonts w:asciiTheme="majorHAnsi" w:eastAsiaTheme="majorEastAsia" w:hAnsiTheme="majorHAnsi" w:cstheme="majorBidi"/>
                        <w:color w:val="5C5C71"/>
                        <w:sz w:val="80"/>
                        <w:szCs w:val="80"/>
                      </w:rPr>
                      <w:t>rototype Perspective Wall</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9078C1" w:rsidP="009078C1">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0BD7061C" wp14:editId="531221F5">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11559466"/>
      <w:r>
        <w:lastRenderedPageBreak/>
        <w:t>Dokumentinformationen</w:t>
      </w:r>
      <w:bookmarkEnd w:id="0"/>
    </w:p>
    <w:p w:rsidR="00B038C9" w:rsidRDefault="00E711E0" w:rsidP="00B038C9">
      <w:pPr>
        <w:pStyle w:val="Heading2"/>
      </w:pPr>
      <w:bookmarkStart w:id="1" w:name="_Toc311559467"/>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E330DE">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BE267A">
            <w:r>
              <w:t>Datum</w:t>
            </w:r>
          </w:p>
        </w:tc>
        <w:tc>
          <w:tcPr>
            <w:tcW w:w="993" w:type="dxa"/>
          </w:tcPr>
          <w:p w:rsidR="00887085" w:rsidRDefault="00887085" w:rsidP="00BE267A">
            <w:r>
              <w:t>Version</w:t>
            </w:r>
          </w:p>
        </w:tc>
        <w:tc>
          <w:tcPr>
            <w:tcW w:w="4674" w:type="dxa"/>
          </w:tcPr>
          <w:p w:rsidR="00887085" w:rsidRDefault="00887085" w:rsidP="00BE267A">
            <w:r>
              <w:t>Änderung</w:t>
            </w:r>
          </w:p>
        </w:tc>
        <w:tc>
          <w:tcPr>
            <w:tcW w:w="2303" w:type="dxa"/>
          </w:tcPr>
          <w:p w:rsidR="00887085" w:rsidRDefault="00887085" w:rsidP="00BE267A">
            <w:r>
              <w:t>Autor</w:t>
            </w:r>
          </w:p>
        </w:tc>
      </w:tr>
      <w:tr w:rsidR="00613DF8" w:rsidRPr="00F9181E" w:rsidTr="00BE267A">
        <w:trPr>
          <w:cnfStyle w:val="000000100000" w:firstRow="0" w:lastRow="0" w:firstColumn="0" w:lastColumn="0" w:oddVBand="0" w:evenVBand="0" w:oddHBand="1" w:evenHBand="0" w:firstRowFirstColumn="0" w:firstRowLastColumn="0" w:lastRowFirstColumn="0" w:lastRowLastColumn="0"/>
        </w:trPr>
        <w:tc>
          <w:tcPr>
            <w:tcW w:w="1138" w:type="dxa"/>
          </w:tcPr>
          <w:p w:rsidR="00613DF8" w:rsidRPr="00F9181E" w:rsidRDefault="00C36EAC" w:rsidP="00C36EAC">
            <w:pPr>
              <w:rPr>
                <w:b/>
              </w:rPr>
            </w:pPr>
            <w:r>
              <w:t>01</w:t>
            </w:r>
            <w:r w:rsidR="00613DF8">
              <w:t>.</w:t>
            </w:r>
            <w:r>
              <w:t>12</w:t>
            </w:r>
            <w:r w:rsidR="00613DF8" w:rsidRPr="00F9181E">
              <w:t>.2011</w:t>
            </w:r>
          </w:p>
        </w:tc>
        <w:tc>
          <w:tcPr>
            <w:tcW w:w="993" w:type="dxa"/>
          </w:tcPr>
          <w:p w:rsidR="00613DF8" w:rsidRPr="00F9181E" w:rsidRDefault="00613DF8" w:rsidP="00BE267A">
            <w:r w:rsidRPr="00F9181E">
              <w:t>1.0</w:t>
            </w:r>
          </w:p>
        </w:tc>
        <w:tc>
          <w:tcPr>
            <w:tcW w:w="4674" w:type="dxa"/>
          </w:tcPr>
          <w:p w:rsidR="00613DF8" w:rsidRPr="00F9181E" w:rsidRDefault="00613DF8" w:rsidP="00BE267A">
            <w:r w:rsidRPr="00F9181E">
              <w:t>Erste Version des Dokuments</w:t>
            </w:r>
          </w:p>
        </w:tc>
        <w:tc>
          <w:tcPr>
            <w:tcW w:w="2303" w:type="dxa"/>
          </w:tcPr>
          <w:p w:rsidR="00613DF8" w:rsidRPr="00F9181E" w:rsidRDefault="00D95A3F" w:rsidP="00BE267A">
            <w:r>
              <w:t>l</w:t>
            </w:r>
            <w:r w:rsidR="00C36EAC">
              <w:t>elmer</w:t>
            </w:r>
          </w:p>
        </w:tc>
      </w:tr>
      <w:tr w:rsidR="00D95A3F" w:rsidRPr="00F9181E" w:rsidTr="00BE267A">
        <w:trPr>
          <w:cnfStyle w:val="000000010000" w:firstRow="0" w:lastRow="0" w:firstColumn="0" w:lastColumn="0" w:oddVBand="0" w:evenVBand="0" w:oddHBand="0" w:evenHBand="1" w:firstRowFirstColumn="0" w:firstRowLastColumn="0" w:lastRowFirstColumn="0" w:lastRowLastColumn="0"/>
        </w:trPr>
        <w:tc>
          <w:tcPr>
            <w:tcW w:w="1138" w:type="dxa"/>
          </w:tcPr>
          <w:p w:rsidR="00D95A3F" w:rsidRDefault="00D95A3F" w:rsidP="00C36EAC">
            <w:r>
              <w:t>11.12.2011</w:t>
            </w:r>
          </w:p>
        </w:tc>
        <w:tc>
          <w:tcPr>
            <w:tcW w:w="993" w:type="dxa"/>
          </w:tcPr>
          <w:p w:rsidR="00D95A3F" w:rsidRPr="00F9181E" w:rsidRDefault="00D95A3F" w:rsidP="00BE267A">
            <w:r>
              <w:t>1.1</w:t>
            </w:r>
          </w:p>
        </w:tc>
        <w:tc>
          <w:tcPr>
            <w:tcW w:w="4674" w:type="dxa"/>
          </w:tcPr>
          <w:p w:rsidR="00D95A3F" w:rsidRPr="00F9181E" w:rsidRDefault="00D95A3F" w:rsidP="00BE267A">
            <w:r>
              <w:t>Weiter Dokumentiert, Bilder eingefügt</w:t>
            </w:r>
          </w:p>
        </w:tc>
        <w:tc>
          <w:tcPr>
            <w:tcW w:w="2303" w:type="dxa"/>
          </w:tcPr>
          <w:p w:rsidR="00D95A3F" w:rsidRDefault="00D95A3F" w:rsidP="00BE267A">
            <w:r>
              <w:t>lelmer</w:t>
            </w:r>
          </w:p>
        </w:tc>
      </w:tr>
      <w:tr w:rsidR="00A61B78" w:rsidRPr="00F9181E" w:rsidTr="00610ACC">
        <w:trPr>
          <w:cnfStyle w:val="000000100000" w:firstRow="0" w:lastRow="0" w:firstColumn="0" w:lastColumn="0" w:oddVBand="0" w:evenVBand="0" w:oddHBand="1" w:evenHBand="0" w:firstRowFirstColumn="0" w:firstRowLastColumn="0" w:lastRowFirstColumn="0" w:lastRowLastColumn="0"/>
        </w:trPr>
        <w:tc>
          <w:tcPr>
            <w:tcW w:w="1138" w:type="dxa"/>
          </w:tcPr>
          <w:p w:rsidR="00A61B78" w:rsidRDefault="00A61B78" w:rsidP="00A61B78">
            <w:r>
              <w:t>13.12.2011</w:t>
            </w:r>
          </w:p>
        </w:tc>
        <w:tc>
          <w:tcPr>
            <w:tcW w:w="993" w:type="dxa"/>
          </w:tcPr>
          <w:p w:rsidR="00A61B78" w:rsidRPr="00F9181E" w:rsidRDefault="00A61B78" w:rsidP="00610ACC">
            <w:r>
              <w:t>1.2</w:t>
            </w:r>
          </w:p>
        </w:tc>
        <w:tc>
          <w:tcPr>
            <w:tcW w:w="4674" w:type="dxa"/>
          </w:tcPr>
          <w:p w:rsidR="00A61B78" w:rsidRPr="00F9181E" w:rsidRDefault="002221EC" w:rsidP="00610ACC">
            <w:r>
              <w:t>Abbildungsverzeichnis, Korrekturen</w:t>
            </w:r>
          </w:p>
        </w:tc>
        <w:tc>
          <w:tcPr>
            <w:tcW w:w="2303" w:type="dxa"/>
          </w:tcPr>
          <w:p w:rsidR="00A61B78" w:rsidRDefault="001D5E35" w:rsidP="00610ACC">
            <w:r>
              <w:t>dtreichl</w:t>
            </w:r>
          </w:p>
        </w:tc>
      </w:tr>
      <w:tr w:rsidR="001D5E35" w:rsidRPr="00F9181E" w:rsidTr="00610ACC">
        <w:trPr>
          <w:cnfStyle w:val="000000010000" w:firstRow="0" w:lastRow="0" w:firstColumn="0" w:lastColumn="0" w:oddVBand="0" w:evenVBand="0" w:oddHBand="0" w:evenHBand="1" w:firstRowFirstColumn="0" w:firstRowLastColumn="0" w:lastRowFirstColumn="0" w:lastRowLastColumn="0"/>
        </w:trPr>
        <w:tc>
          <w:tcPr>
            <w:tcW w:w="1138" w:type="dxa"/>
          </w:tcPr>
          <w:p w:rsidR="001D5E35" w:rsidRDefault="001D5E35" w:rsidP="00A61B78">
            <w:r>
              <w:t>20.12.2011</w:t>
            </w:r>
          </w:p>
        </w:tc>
        <w:tc>
          <w:tcPr>
            <w:tcW w:w="993" w:type="dxa"/>
          </w:tcPr>
          <w:p w:rsidR="001D5E35" w:rsidRDefault="001D5E35" w:rsidP="00610ACC">
            <w:r>
              <w:t>1.3</w:t>
            </w:r>
          </w:p>
        </w:tc>
        <w:tc>
          <w:tcPr>
            <w:tcW w:w="4674" w:type="dxa"/>
          </w:tcPr>
          <w:p w:rsidR="001D5E35" w:rsidRDefault="001D5E35" w:rsidP="001D5E35">
            <w:r>
              <w:t>Fokus und Kontext ergänzt</w:t>
            </w:r>
          </w:p>
        </w:tc>
        <w:tc>
          <w:tcPr>
            <w:tcW w:w="2303" w:type="dxa"/>
          </w:tcPr>
          <w:p w:rsidR="001D5E35" w:rsidRDefault="001D5E35" w:rsidP="00610ACC">
            <w:r>
              <w:t>lelmer</w:t>
            </w:r>
          </w:p>
        </w:tc>
      </w:tr>
    </w:tbl>
    <w:bookmarkStart w:id="2" w:name="_Toc311559468"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2221EC"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1559466" w:history="1">
            <w:r w:rsidR="002221EC" w:rsidRPr="00FF69E9">
              <w:rPr>
                <w:rStyle w:val="Hyperlink"/>
                <w:noProof/>
              </w:rPr>
              <w:t>1</w:t>
            </w:r>
            <w:r w:rsidR="002221EC">
              <w:rPr>
                <w:b w:val="0"/>
                <w:noProof/>
                <w:sz w:val="22"/>
                <w:szCs w:val="22"/>
                <w:lang w:eastAsia="de-CH"/>
              </w:rPr>
              <w:tab/>
            </w:r>
            <w:r w:rsidR="002221EC" w:rsidRPr="00FF69E9">
              <w:rPr>
                <w:rStyle w:val="Hyperlink"/>
                <w:noProof/>
              </w:rPr>
              <w:t>Dokumentinformationen</w:t>
            </w:r>
            <w:r w:rsidR="002221EC">
              <w:rPr>
                <w:noProof/>
                <w:webHidden/>
              </w:rPr>
              <w:tab/>
            </w:r>
            <w:r w:rsidR="002221EC">
              <w:rPr>
                <w:noProof/>
                <w:webHidden/>
              </w:rPr>
              <w:fldChar w:fldCharType="begin"/>
            </w:r>
            <w:r w:rsidR="002221EC">
              <w:rPr>
                <w:noProof/>
                <w:webHidden/>
              </w:rPr>
              <w:instrText xml:space="preserve"> PAGEREF _Toc311559466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rsidR="002221EC" w:rsidRDefault="00EE0352">
          <w:pPr>
            <w:pStyle w:val="TOC2"/>
            <w:tabs>
              <w:tab w:val="left" w:pos="880"/>
              <w:tab w:val="right" w:leader="dot" w:pos="9062"/>
            </w:tabs>
            <w:rPr>
              <w:noProof/>
              <w:sz w:val="22"/>
              <w:szCs w:val="22"/>
              <w:lang w:eastAsia="de-CH"/>
            </w:rPr>
          </w:pPr>
          <w:hyperlink w:anchor="_Toc311559467" w:history="1">
            <w:r w:rsidR="002221EC" w:rsidRPr="00FF69E9">
              <w:rPr>
                <w:rStyle w:val="Hyperlink"/>
                <w:noProof/>
              </w:rPr>
              <w:t>1.1</w:t>
            </w:r>
            <w:r w:rsidR="002221EC">
              <w:rPr>
                <w:noProof/>
                <w:sz w:val="22"/>
                <w:szCs w:val="22"/>
                <w:lang w:eastAsia="de-CH"/>
              </w:rPr>
              <w:tab/>
            </w:r>
            <w:r w:rsidR="002221EC" w:rsidRPr="00FF69E9">
              <w:rPr>
                <w:rStyle w:val="Hyperlink"/>
                <w:noProof/>
              </w:rPr>
              <w:t>Änderungsgeschichte</w:t>
            </w:r>
            <w:r w:rsidR="002221EC">
              <w:rPr>
                <w:noProof/>
                <w:webHidden/>
              </w:rPr>
              <w:tab/>
            </w:r>
            <w:r w:rsidR="002221EC">
              <w:rPr>
                <w:noProof/>
                <w:webHidden/>
              </w:rPr>
              <w:fldChar w:fldCharType="begin"/>
            </w:r>
            <w:r w:rsidR="002221EC">
              <w:rPr>
                <w:noProof/>
                <w:webHidden/>
              </w:rPr>
              <w:instrText xml:space="preserve"> PAGEREF _Toc311559467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rsidR="002221EC" w:rsidRDefault="00EE0352">
          <w:pPr>
            <w:pStyle w:val="TOC2"/>
            <w:tabs>
              <w:tab w:val="left" w:pos="880"/>
              <w:tab w:val="right" w:leader="dot" w:pos="9062"/>
            </w:tabs>
            <w:rPr>
              <w:noProof/>
              <w:sz w:val="22"/>
              <w:szCs w:val="22"/>
              <w:lang w:eastAsia="de-CH"/>
            </w:rPr>
          </w:pPr>
          <w:hyperlink w:anchor="_Toc311559468" w:history="1">
            <w:r w:rsidR="002221EC" w:rsidRPr="00FF69E9">
              <w:rPr>
                <w:rStyle w:val="Hyperlink"/>
                <w:noProof/>
              </w:rPr>
              <w:t>1.2</w:t>
            </w:r>
            <w:r w:rsidR="002221EC">
              <w:rPr>
                <w:noProof/>
                <w:sz w:val="22"/>
                <w:szCs w:val="22"/>
                <w:lang w:eastAsia="de-CH"/>
              </w:rPr>
              <w:tab/>
            </w:r>
            <w:r w:rsidR="002221EC" w:rsidRPr="00FF69E9">
              <w:rPr>
                <w:rStyle w:val="Hyperlink"/>
                <w:noProof/>
                <w:lang w:val="de-DE"/>
              </w:rPr>
              <w:t>Inhaltsverzeichnis</w:t>
            </w:r>
            <w:r w:rsidR="002221EC">
              <w:rPr>
                <w:noProof/>
                <w:webHidden/>
              </w:rPr>
              <w:tab/>
            </w:r>
            <w:r w:rsidR="002221EC">
              <w:rPr>
                <w:noProof/>
                <w:webHidden/>
              </w:rPr>
              <w:fldChar w:fldCharType="begin"/>
            </w:r>
            <w:r w:rsidR="002221EC">
              <w:rPr>
                <w:noProof/>
                <w:webHidden/>
              </w:rPr>
              <w:instrText xml:space="preserve"> PAGEREF _Toc311559468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rsidR="002221EC" w:rsidRDefault="00EE0352">
          <w:pPr>
            <w:pStyle w:val="TOC2"/>
            <w:tabs>
              <w:tab w:val="left" w:pos="880"/>
              <w:tab w:val="right" w:leader="dot" w:pos="9062"/>
            </w:tabs>
            <w:rPr>
              <w:noProof/>
              <w:sz w:val="22"/>
              <w:szCs w:val="22"/>
              <w:lang w:eastAsia="de-CH"/>
            </w:rPr>
          </w:pPr>
          <w:hyperlink w:anchor="_Toc311559469" w:history="1">
            <w:r w:rsidR="002221EC" w:rsidRPr="00FF69E9">
              <w:rPr>
                <w:rStyle w:val="Hyperlink"/>
                <w:noProof/>
              </w:rPr>
              <w:t>1.3</w:t>
            </w:r>
            <w:r w:rsidR="002221EC">
              <w:rPr>
                <w:noProof/>
                <w:sz w:val="22"/>
                <w:szCs w:val="22"/>
                <w:lang w:eastAsia="de-CH"/>
              </w:rPr>
              <w:tab/>
            </w:r>
            <w:r w:rsidR="002221EC" w:rsidRPr="00FF69E9">
              <w:rPr>
                <w:rStyle w:val="Hyperlink"/>
                <w:noProof/>
              </w:rPr>
              <w:t>Abbildungsverzeichnis</w:t>
            </w:r>
            <w:r w:rsidR="002221EC">
              <w:rPr>
                <w:noProof/>
                <w:webHidden/>
              </w:rPr>
              <w:tab/>
            </w:r>
            <w:r w:rsidR="002221EC">
              <w:rPr>
                <w:noProof/>
                <w:webHidden/>
              </w:rPr>
              <w:fldChar w:fldCharType="begin"/>
            </w:r>
            <w:r w:rsidR="002221EC">
              <w:rPr>
                <w:noProof/>
                <w:webHidden/>
              </w:rPr>
              <w:instrText xml:space="preserve"> PAGEREF _Toc311559469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rsidR="002221EC" w:rsidRDefault="00EE0352">
          <w:pPr>
            <w:pStyle w:val="TOC1"/>
            <w:tabs>
              <w:tab w:val="left" w:pos="440"/>
              <w:tab w:val="right" w:leader="dot" w:pos="9062"/>
            </w:tabs>
            <w:rPr>
              <w:b w:val="0"/>
              <w:noProof/>
              <w:sz w:val="22"/>
              <w:szCs w:val="22"/>
              <w:lang w:eastAsia="de-CH"/>
            </w:rPr>
          </w:pPr>
          <w:hyperlink w:anchor="_Toc311559470" w:history="1">
            <w:r w:rsidR="002221EC" w:rsidRPr="00FF69E9">
              <w:rPr>
                <w:rStyle w:val="Hyperlink"/>
                <w:noProof/>
              </w:rPr>
              <w:t>2</w:t>
            </w:r>
            <w:r w:rsidR="002221EC">
              <w:rPr>
                <w:b w:val="0"/>
                <w:noProof/>
                <w:sz w:val="22"/>
                <w:szCs w:val="22"/>
                <w:lang w:eastAsia="de-CH"/>
              </w:rPr>
              <w:tab/>
            </w:r>
            <w:r w:rsidR="002221EC" w:rsidRPr="00FF69E9">
              <w:rPr>
                <w:rStyle w:val="Hyperlink"/>
                <w:noProof/>
              </w:rPr>
              <w:t>Übersicht</w:t>
            </w:r>
            <w:r w:rsidR="002221EC">
              <w:rPr>
                <w:noProof/>
                <w:webHidden/>
              </w:rPr>
              <w:tab/>
            </w:r>
            <w:r w:rsidR="002221EC">
              <w:rPr>
                <w:noProof/>
                <w:webHidden/>
              </w:rPr>
              <w:fldChar w:fldCharType="begin"/>
            </w:r>
            <w:r w:rsidR="002221EC">
              <w:rPr>
                <w:noProof/>
                <w:webHidden/>
              </w:rPr>
              <w:instrText xml:space="preserve"> PAGEREF _Toc311559470 \h </w:instrText>
            </w:r>
            <w:r w:rsidR="002221EC">
              <w:rPr>
                <w:noProof/>
                <w:webHidden/>
              </w:rPr>
            </w:r>
            <w:r w:rsidR="002221EC">
              <w:rPr>
                <w:noProof/>
                <w:webHidden/>
              </w:rPr>
              <w:fldChar w:fldCharType="separate"/>
            </w:r>
            <w:r w:rsidR="002221EC">
              <w:rPr>
                <w:noProof/>
                <w:webHidden/>
              </w:rPr>
              <w:t>2</w:t>
            </w:r>
            <w:r w:rsidR="002221EC">
              <w:rPr>
                <w:noProof/>
                <w:webHidden/>
              </w:rPr>
              <w:fldChar w:fldCharType="end"/>
            </w:r>
          </w:hyperlink>
        </w:p>
        <w:p w:rsidR="002221EC" w:rsidRDefault="00EE0352">
          <w:pPr>
            <w:pStyle w:val="TOC2"/>
            <w:tabs>
              <w:tab w:val="left" w:pos="880"/>
              <w:tab w:val="right" w:leader="dot" w:pos="9062"/>
            </w:tabs>
            <w:rPr>
              <w:noProof/>
              <w:sz w:val="22"/>
              <w:szCs w:val="22"/>
              <w:lang w:eastAsia="de-CH"/>
            </w:rPr>
          </w:pPr>
          <w:hyperlink w:anchor="_Toc311559471" w:history="1">
            <w:r w:rsidR="002221EC" w:rsidRPr="00FF69E9">
              <w:rPr>
                <w:rStyle w:val="Hyperlink"/>
                <w:noProof/>
              </w:rPr>
              <w:t>2.1</w:t>
            </w:r>
            <w:r w:rsidR="002221EC">
              <w:rPr>
                <w:noProof/>
                <w:sz w:val="22"/>
                <w:szCs w:val="22"/>
                <w:lang w:eastAsia="de-CH"/>
              </w:rPr>
              <w:tab/>
            </w:r>
            <w:r w:rsidR="002221EC" w:rsidRPr="00FF69E9">
              <w:rPr>
                <w:rStyle w:val="Hyperlink"/>
                <w:noProof/>
              </w:rPr>
              <w:t>Problem</w:t>
            </w:r>
            <w:r w:rsidR="002221EC">
              <w:rPr>
                <w:noProof/>
                <w:webHidden/>
              </w:rPr>
              <w:tab/>
            </w:r>
            <w:r w:rsidR="002221EC">
              <w:rPr>
                <w:noProof/>
                <w:webHidden/>
              </w:rPr>
              <w:fldChar w:fldCharType="begin"/>
            </w:r>
            <w:r w:rsidR="002221EC">
              <w:rPr>
                <w:noProof/>
                <w:webHidden/>
              </w:rPr>
              <w:instrText xml:space="preserve"> PAGEREF _Toc311559471 \h </w:instrText>
            </w:r>
            <w:r w:rsidR="002221EC">
              <w:rPr>
                <w:noProof/>
                <w:webHidden/>
              </w:rPr>
            </w:r>
            <w:r w:rsidR="002221EC">
              <w:rPr>
                <w:noProof/>
                <w:webHidden/>
              </w:rPr>
              <w:fldChar w:fldCharType="separate"/>
            </w:r>
            <w:r w:rsidR="002221EC">
              <w:rPr>
                <w:noProof/>
                <w:webHidden/>
              </w:rPr>
              <w:t>2</w:t>
            </w:r>
            <w:r w:rsidR="002221EC">
              <w:rPr>
                <w:noProof/>
                <w:webHidden/>
              </w:rPr>
              <w:fldChar w:fldCharType="end"/>
            </w:r>
          </w:hyperlink>
        </w:p>
        <w:p w:rsidR="002221EC" w:rsidRDefault="00EE0352">
          <w:pPr>
            <w:pStyle w:val="TOC2"/>
            <w:tabs>
              <w:tab w:val="left" w:pos="880"/>
              <w:tab w:val="right" w:leader="dot" w:pos="9062"/>
            </w:tabs>
            <w:rPr>
              <w:noProof/>
              <w:sz w:val="22"/>
              <w:szCs w:val="22"/>
              <w:lang w:eastAsia="de-CH"/>
            </w:rPr>
          </w:pPr>
          <w:hyperlink w:anchor="_Toc311559472" w:history="1">
            <w:r w:rsidR="002221EC" w:rsidRPr="00FF69E9">
              <w:rPr>
                <w:rStyle w:val="Hyperlink"/>
                <w:noProof/>
              </w:rPr>
              <w:t>2.2</w:t>
            </w:r>
            <w:r w:rsidR="002221EC">
              <w:rPr>
                <w:noProof/>
                <w:sz w:val="22"/>
                <w:szCs w:val="22"/>
                <w:lang w:eastAsia="de-CH"/>
              </w:rPr>
              <w:tab/>
            </w:r>
            <w:r w:rsidR="002221EC" w:rsidRPr="00FF69E9">
              <w:rPr>
                <w:rStyle w:val="Hyperlink"/>
                <w:noProof/>
              </w:rPr>
              <w:t>Idee</w:t>
            </w:r>
            <w:r w:rsidR="002221EC">
              <w:rPr>
                <w:noProof/>
                <w:webHidden/>
              </w:rPr>
              <w:tab/>
            </w:r>
            <w:r w:rsidR="002221EC">
              <w:rPr>
                <w:noProof/>
                <w:webHidden/>
              </w:rPr>
              <w:fldChar w:fldCharType="begin"/>
            </w:r>
            <w:r w:rsidR="002221EC">
              <w:rPr>
                <w:noProof/>
                <w:webHidden/>
              </w:rPr>
              <w:instrText xml:space="preserve"> PAGEREF _Toc311559472 \h </w:instrText>
            </w:r>
            <w:r w:rsidR="002221EC">
              <w:rPr>
                <w:noProof/>
                <w:webHidden/>
              </w:rPr>
            </w:r>
            <w:r w:rsidR="002221EC">
              <w:rPr>
                <w:noProof/>
                <w:webHidden/>
              </w:rPr>
              <w:fldChar w:fldCharType="separate"/>
            </w:r>
            <w:r w:rsidR="002221EC">
              <w:rPr>
                <w:noProof/>
                <w:webHidden/>
              </w:rPr>
              <w:t>2</w:t>
            </w:r>
            <w:r w:rsidR="002221EC">
              <w:rPr>
                <w:noProof/>
                <w:webHidden/>
              </w:rPr>
              <w:fldChar w:fldCharType="end"/>
            </w:r>
          </w:hyperlink>
        </w:p>
        <w:p w:rsidR="002221EC" w:rsidRDefault="00EE0352">
          <w:pPr>
            <w:pStyle w:val="TOC1"/>
            <w:tabs>
              <w:tab w:val="left" w:pos="440"/>
              <w:tab w:val="right" w:leader="dot" w:pos="9062"/>
            </w:tabs>
            <w:rPr>
              <w:b w:val="0"/>
              <w:noProof/>
              <w:sz w:val="22"/>
              <w:szCs w:val="22"/>
              <w:lang w:eastAsia="de-CH"/>
            </w:rPr>
          </w:pPr>
          <w:hyperlink w:anchor="_Toc311559473" w:history="1">
            <w:r w:rsidR="002221EC" w:rsidRPr="00FF69E9">
              <w:rPr>
                <w:rStyle w:val="Hyperlink"/>
                <w:noProof/>
              </w:rPr>
              <w:t>3</w:t>
            </w:r>
            <w:r w:rsidR="002221EC">
              <w:rPr>
                <w:b w:val="0"/>
                <w:noProof/>
                <w:sz w:val="22"/>
                <w:szCs w:val="22"/>
                <w:lang w:eastAsia="de-CH"/>
              </w:rPr>
              <w:tab/>
            </w:r>
            <w:r w:rsidR="002221EC" w:rsidRPr="00FF69E9">
              <w:rPr>
                <w:rStyle w:val="Hyperlink"/>
                <w:noProof/>
              </w:rPr>
              <w:t>Ansatz</w:t>
            </w:r>
            <w:r w:rsidR="002221EC">
              <w:rPr>
                <w:noProof/>
                <w:webHidden/>
              </w:rPr>
              <w:tab/>
            </w:r>
            <w:r w:rsidR="002221EC">
              <w:rPr>
                <w:noProof/>
                <w:webHidden/>
              </w:rPr>
              <w:fldChar w:fldCharType="begin"/>
            </w:r>
            <w:r w:rsidR="002221EC">
              <w:rPr>
                <w:noProof/>
                <w:webHidden/>
              </w:rPr>
              <w:instrText xml:space="preserve"> PAGEREF _Toc311559473 \h </w:instrText>
            </w:r>
            <w:r w:rsidR="002221EC">
              <w:rPr>
                <w:noProof/>
                <w:webHidden/>
              </w:rPr>
            </w:r>
            <w:r w:rsidR="002221EC">
              <w:rPr>
                <w:noProof/>
                <w:webHidden/>
              </w:rPr>
              <w:fldChar w:fldCharType="separate"/>
            </w:r>
            <w:r w:rsidR="002221EC">
              <w:rPr>
                <w:noProof/>
                <w:webHidden/>
              </w:rPr>
              <w:t>3</w:t>
            </w:r>
            <w:r w:rsidR="002221EC">
              <w:rPr>
                <w:noProof/>
                <w:webHidden/>
              </w:rPr>
              <w:fldChar w:fldCharType="end"/>
            </w:r>
          </w:hyperlink>
        </w:p>
        <w:p w:rsidR="002221EC" w:rsidRDefault="00EE0352">
          <w:pPr>
            <w:pStyle w:val="TOC2"/>
            <w:tabs>
              <w:tab w:val="left" w:pos="880"/>
              <w:tab w:val="right" w:leader="dot" w:pos="9062"/>
            </w:tabs>
            <w:rPr>
              <w:noProof/>
              <w:sz w:val="22"/>
              <w:szCs w:val="22"/>
              <w:lang w:eastAsia="de-CH"/>
            </w:rPr>
          </w:pPr>
          <w:hyperlink w:anchor="_Toc311559474" w:history="1">
            <w:r w:rsidR="002221EC" w:rsidRPr="00FF69E9">
              <w:rPr>
                <w:rStyle w:val="Hyperlink"/>
                <w:noProof/>
              </w:rPr>
              <w:t>3.1</w:t>
            </w:r>
            <w:r w:rsidR="002221EC">
              <w:rPr>
                <w:noProof/>
                <w:sz w:val="22"/>
                <w:szCs w:val="22"/>
                <w:lang w:eastAsia="de-CH"/>
              </w:rPr>
              <w:tab/>
            </w:r>
            <w:r w:rsidR="002221EC" w:rsidRPr="00FF69E9">
              <w:rPr>
                <w:rStyle w:val="Hyperlink"/>
                <w:noProof/>
              </w:rPr>
              <w:t>Genereller Ansatz</w:t>
            </w:r>
            <w:r w:rsidR="002221EC">
              <w:rPr>
                <w:noProof/>
                <w:webHidden/>
              </w:rPr>
              <w:tab/>
            </w:r>
            <w:r w:rsidR="002221EC">
              <w:rPr>
                <w:noProof/>
                <w:webHidden/>
              </w:rPr>
              <w:fldChar w:fldCharType="begin"/>
            </w:r>
            <w:r w:rsidR="002221EC">
              <w:rPr>
                <w:noProof/>
                <w:webHidden/>
              </w:rPr>
              <w:instrText xml:space="preserve"> PAGEREF _Toc311559474 \h </w:instrText>
            </w:r>
            <w:r w:rsidR="002221EC">
              <w:rPr>
                <w:noProof/>
                <w:webHidden/>
              </w:rPr>
            </w:r>
            <w:r w:rsidR="002221EC">
              <w:rPr>
                <w:noProof/>
                <w:webHidden/>
              </w:rPr>
              <w:fldChar w:fldCharType="separate"/>
            </w:r>
            <w:r w:rsidR="002221EC">
              <w:rPr>
                <w:noProof/>
                <w:webHidden/>
              </w:rPr>
              <w:t>3</w:t>
            </w:r>
            <w:r w:rsidR="002221EC">
              <w:rPr>
                <w:noProof/>
                <w:webHidden/>
              </w:rPr>
              <w:fldChar w:fldCharType="end"/>
            </w:r>
          </w:hyperlink>
        </w:p>
        <w:p w:rsidR="002221EC" w:rsidRDefault="00EE0352">
          <w:pPr>
            <w:pStyle w:val="TOC2"/>
            <w:tabs>
              <w:tab w:val="left" w:pos="880"/>
              <w:tab w:val="right" w:leader="dot" w:pos="9062"/>
            </w:tabs>
            <w:rPr>
              <w:noProof/>
              <w:sz w:val="22"/>
              <w:szCs w:val="22"/>
              <w:lang w:eastAsia="de-CH"/>
            </w:rPr>
          </w:pPr>
          <w:hyperlink w:anchor="_Toc311559475" w:history="1">
            <w:r w:rsidR="002221EC" w:rsidRPr="00FF69E9">
              <w:rPr>
                <w:rStyle w:val="Hyperlink"/>
                <w:noProof/>
              </w:rPr>
              <w:t>3.2</w:t>
            </w:r>
            <w:r w:rsidR="002221EC">
              <w:rPr>
                <w:noProof/>
                <w:sz w:val="22"/>
                <w:szCs w:val="22"/>
                <w:lang w:eastAsia="de-CH"/>
              </w:rPr>
              <w:tab/>
            </w:r>
            <w:r w:rsidR="002221EC" w:rsidRPr="00FF69E9">
              <w:rPr>
                <w:rStyle w:val="Hyperlink"/>
                <w:noProof/>
              </w:rPr>
              <w:t>Ausrichtung</w:t>
            </w:r>
            <w:r w:rsidR="002221EC">
              <w:rPr>
                <w:noProof/>
                <w:webHidden/>
              </w:rPr>
              <w:tab/>
            </w:r>
            <w:r w:rsidR="002221EC">
              <w:rPr>
                <w:noProof/>
                <w:webHidden/>
              </w:rPr>
              <w:fldChar w:fldCharType="begin"/>
            </w:r>
            <w:r w:rsidR="002221EC">
              <w:rPr>
                <w:noProof/>
                <w:webHidden/>
              </w:rPr>
              <w:instrText xml:space="preserve"> PAGEREF _Toc311559475 \h </w:instrText>
            </w:r>
            <w:r w:rsidR="002221EC">
              <w:rPr>
                <w:noProof/>
                <w:webHidden/>
              </w:rPr>
            </w:r>
            <w:r w:rsidR="002221EC">
              <w:rPr>
                <w:noProof/>
                <w:webHidden/>
              </w:rPr>
              <w:fldChar w:fldCharType="separate"/>
            </w:r>
            <w:r w:rsidR="002221EC">
              <w:rPr>
                <w:noProof/>
                <w:webHidden/>
              </w:rPr>
              <w:t>3</w:t>
            </w:r>
            <w:r w:rsidR="002221EC">
              <w:rPr>
                <w:noProof/>
                <w:webHidden/>
              </w:rPr>
              <w:fldChar w:fldCharType="end"/>
            </w:r>
          </w:hyperlink>
        </w:p>
        <w:p w:rsidR="002221EC" w:rsidRDefault="00EE0352">
          <w:pPr>
            <w:pStyle w:val="TOC2"/>
            <w:tabs>
              <w:tab w:val="left" w:pos="880"/>
              <w:tab w:val="right" w:leader="dot" w:pos="9062"/>
            </w:tabs>
            <w:rPr>
              <w:noProof/>
              <w:sz w:val="22"/>
              <w:szCs w:val="22"/>
              <w:lang w:eastAsia="de-CH"/>
            </w:rPr>
          </w:pPr>
          <w:hyperlink w:anchor="_Toc311559476" w:history="1">
            <w:r w:rsidR="002221EC" w:rsidRPr="00FF69E9">
              <w:rPr>
                <w:rStyle w:val="Hyperlink"/>
                <w:noProof/>
              </w:rPr>
              <w:t>3.3</w:t>
            </w:r>
            <w:r w:rsidR="002221EC">
              <w:rPr>
                <w:noProof/>
                <w:sz w:val="22"/>
                <w:szCs w:val="22"/>
                <w:lang w:eastAsia="de-CH"/>
              </w:rPr>
              <w:tab/>
            </w:r>
            <w:r w:rsidR="002221EC" w:rsidRPr="00FF69E9">
              <w:rPr>
                <w:rStyle w:val="Hyperlink"/>
                <w:noProof/>
              </w:rPr>
              <w:t>Anzahl Elemente und Krümmungen</w:t>
            </w:r>
            <w:r w:rsidR="002221EC">
              <w:rPr>
                <w:noProof/>
                <w:webHidden/>
              </w:rPr>
              <w:tab/>
            </w:r>
            <w:r w:rsidR="002221EC">
              <w:rPr>
                <w:noProof/>
                <w:webHidden/>
              </w:rPr>
              <w:fldChar w:fldCharType="begin"/>
            </w:r>
            <w:r w:rsidR="002221EC">
              <w:rPr>
                <w:noProof/>
                <w:webHidden/>
              </w:rPr>
              <w:instrText xml:space="preserve"> PAGEREF _Toc311559476 \h </w:instrText>
            </w:r>
            <w:r w:rsidR="002221EC">
              <w:rPr>
                <w:noProof/>
                <w:webHidden/>
              </w:rPr>
            </w:r>
            <w:r w:rsidR="002221EC">
              <w:rPr>
                <w:noProof/>
                <w:webHidden/>
              </w:rPr>
              <w:fldChar w:fldCharType="separate"/>
            </w:r>
            <w:r w:rsidR="002221EC">
              <w:rPr>
                <w:noProof/>
                <w:webHidden/>
              </w:rPr>
              <w:t>4</w:t>
            </w:r>
            <w:r w:rsidR="002221EC">
              <w:rPr>
                <w:noProof/>
                <w:webHidden/>
              </w:rPr>
              <w:fldChar w:fldCharType="end"/>
            </w:r>
          </w:hyperlink>
        </w:p>
        <w:p w:rsidR="002221EC" w:rsidRDefault="00EE0352">
          <w:pPr>
            <w:pStyle w:val="TOC2"/>
            <w:tabs>
              <w:tab w:val="left" w:pos="880"/>
              <w:tab w:val="right" w:leader="dot" w:pos="9062"/>
            </w:tabs>
            <w:rPr>
              <w:noProof/>
              <w:sz w:val="22"/>
              <w:szCs w:val="22"/>
              <w:lang w:eastAsia="de-CH"/>
            </w:rPr>
          </w:pPr>
          <w:hyperlink w:anchor="_Toc311559477" w:history="1">
            <w:r w:rsidR="002221EC" w:rsidRPr="00FF69E9">
              <w:rPr>
                <w:rStyle w:val="Hyperlink"/>
                <w:noProof/>
              </w:rPr>
              <w:t>3.4</w:t>
            </w:r>
            <w:r w:rsidR="002221EC">
              <w:rPr>
                <w:noProof/>
                <w:sz w:val="22"/>
                <w:szCs w:val="22"/>
                <w:lang w:eastAsia="de-CH"/>
              </w:rPr>
              <w:tab/>
            </w:r>
            <w:r w:rsidR="002221EC" w:rsidRPr="00FF69E9">
              <w:rPr>
                <w:rStyle w:val="Hyperlink"/>
                <w:noProof/>
              </w:rPr>
              <w:t>Ausblenden zu kleiner Project Notes</w:t>
            </w:r>
            <w:r w:rsidR="002221EC">
              <w:rPr>
                <w:noProof/>
                <w:webHidden/>
              </w:rPr>
              <w:tab/>
            </w:r>
            <w:r w:rsidR="002221EC">
              <w:rPr>
                <w:noProof/>
                <w:webHidden/>
              </w:rPr>
              <w:fldChar w:fldCharType="begin"/>
            </w:r>
            <w:r w:rsidR="002221EC">
              <w:rPr>
                <w:noProof/>
                <w:webHidden/>
              </w:rPr>
              <w:instrText xml:space="preserve"> PAGEREF _Toc311559477 \h </w:instrText>
            </w:r>
            <w:r w:rsidR="002221EC">
              <w:rPr>
                <w:noProof/>
                <w:webHidden/>
              </w:rPr>
            </w:r>
            <w:r w:rsidR="002221EC">
              <w:rPr>
                <w:noProof/>
                <w:webHidden/>
              </w:rPr>
              <w:fldChar w:fldCharType="separate"/>
            </w:r>
            <w:r w:rsidR="002221EC">
              <w:rPr>
                <w:noProof/>
                <w:webHidden/>
              </w:rPr>
              <w:t>4</w:t>
            </w:r>
            <w:r w:rsidR="002221EC">
              <w:rPr>
                <w:noProof/>
                <w:webHidden/>
              </w:rPr>
              <w:fldChar w:fldCharType="end"/>
            </w:r>
          </w:hyperlink>
        </w:p>
        <w:p w:rsidR="002221EC" w:rsidRDefault="00EE0352">
          <w:pPr>
            <w:pStyle w:val="TOC1"/>
            <w:tabs>
              <w:tab w:val="left" w:pos="440"/>
              <w:tab w:val="right" w:leader="dot" w:pos="9062"/>
            </w:tabs>
            <w:rPr>
              <w:b w:val="0"/>
              <w:noProof/>
              <w:sz w:val="22"/>
              <w:szCs w:val="22"/>
              <w:lang w:eastAsia="de-CH"/>
            </w:rPr>
          </w:pPr>
          <w:hyperlink w:anchor="_Toc311559478" w:history="1">
            <w:r w:rsidR="002221EC" w:rsidRPr="00FF69E9">
              <w:rPr>
                <w:rStyle w:val="Hyperlink"/>
                <w:noProof/>
              </w:rPr>
              <w:t>4</w:t>
            </w:r>
            <w:r w:rsidR="002221EC">
              <w:rPr>
                <w:b w:val="0"/>
                <w:noProof/>
                <w:sz w:val="22"/>
                <w:szCs w:val="22"/>
                <w:lang w:eastAsia="de-CH"/>
              </w:rPr>
              <w:tab/>
            </w:r>
            <w:r w:rsidR="002221EC" w:rsidRPr="00FF69E9">
              <w:rPr>
                <w:rStyle w:val="Hyperlink"/>
                <w:noProof/>
              </w:rPr>
              <w:t>Umsetzung</w:t>
            </w:r>
            <w:r w:rsidR="002221EC">
              <w:rPr>
                <w:noProof/>
                <w:webHidden/>
              </w:rPr>
              <w:tab/>
            </w:r>
            <w:r w:rsidR="002221EC">
              <w:rPr>
                <w:noProof/>
                <w:webHidden/>
              </w:rPr>
              <w:fldChar w:fldCharType="begin"/>
            </w:r>
            <w:r w:rsidR="002221EC">
              <w:rPr>
                <w:noProof/>
                <w:webHidden/>
              </w:rPr>
              <w:instrText xml:space="preserve"> PAGEREF _Toc311559478 \h </w:instrText>
            </w:r>
            <w:r w:rsidR="002221EC">
              <w:rPr>
                <w:noProof/>
                <w:webHidden/>
              </w:rPr>
            </w:r>
            <w:r w:rsidR="002221EC">
              <w:rPr>
                <w:noProof/>
                <w:webHidden/>
              </w:rPr>
              <w:fldChar w:fldCharType="separate"/>
            </w:r>
            <w:r w:rsidR="002221EC">
              <w:rPr>
                <w:noProof/>
                <w:webHidden/>
              </w:rPr>
              <w:t>5</w:t>
            </w:r>
            <w:r w:rsidR="002221EC">
              <w:rPr>
                <w:noProof/>
                <w:webHidden/>
              </w:rPr>
              <w:fldChar w:fldCharType="end"/>
            </w:r>
          </w:hyperlink>
        </w:p>
        <w:p w:rsidR="002221EC" w:rsidRDefault="00EE0352">
          <w:pPr>
            <w:pStyle w:val="TOC2"/>
            <w:tabs>
              <w:tab w:val="left" w:pos="880"/>
              <w:tab w:val="right" w:leader="dot" w:pos="9062"/>
            </w:tabs>
            <w:rPr>
              <w:noProof/>
              <w:sz w:val="22"/>
              <w:szCs w:val="22"/>
              <w:lang w:eastAsia="de-CH"/>
            </w:rPr>
          </w:pPr>
          <w:hyperlink w:anchor="_Toc311559479" w:history="1">
            <w:r w:rsidR="002221EC" w:rsidRPr="00FF69E9">
              <w:rPr>
                <w:rStyle w:val="Hyperlink"/>
                <w:noProof/>
              </w:rPr>
              <w:t>4.1</w:t>
            </w:r>
            <w:r w:rsidR="002221EC">
              <w:rPr>
                <w:noProof/>
                <w:sz w:val="22"/>
                <w:szCs w:val="22"/>
                <w:lang w:eastAsia="de-CH"/>
              </w:rPr>
              <w:tab/>
            </w:r>
            <w:r w:rsidR="002221EC" w:rsidRPr="00FF69E9">
              <w:rPr>
                <w:rStyle w:val="Hyperlink"/>
                <w:noProof/>
              </w:rPr>
              <w:t>Mathematische Grundlagen</w:t>
            </w:r>
            <w:r w:rsidR="002221EC">
              <w:rPr>
                <w:noProof/>
                <w:webHidden/>
              </w:rPr>
              <w:tab/>
            </w:r>
            <w:r w:rsidR="002221EC">
              <w:rPr>
                <w:noProof/>
                <w:webHidden/>
              </w:rPr>
              <w:fldChar w:fldCharType="begin"/>
            </w:r>
            <w:r w:rsidR="002221EC">
              <w:rPr>
                <w:noProof/>
                <w:webHidden/>
              </w:rPr>
              <w:instrText xml:space="preserve"> PAGEREF _Toc311559479 \h </w:instrText>
            </w:r>
            <w:r w:rsidR="002221EC">
              <w:rPr>
                <w:noProof/>
                <w:webHidden/>
              </w:rPr>
            </w:r>
            <w:r w:rsidR="002221EC">
              <w:rPr>
                <w:noProof/>
                <w:webHidden/>
              </w:rPr>
              <w:fldChar w:fldCharType="separate"/>
            </w:r>
            <w:r w:rsidR="002221EC">
              <w:rPr>
                <w:noProof/>
                <w:webHidden/>
              </w:rPr>
              <w:t>5</w:t>
            </w:r>
            <w:r w:rsidR="002221EC">
              <w:rPr>
                <w:noProof/>
                <w:webHidden/>
              </w:rPr>
              <w:fldChar w:fldCharType="end"/>
            </w:r>
          </w:hyperlink>
        </w:p>
        <w:p w:rsidR="002221EC" w:rsidRDefault="00EE0352">
          <w:pPr>
            <w:pStyle w:val="TOC2"/>
            <w:tabs>
              <w:tab w:val="left" w:pos="880"/>
              <w:tab w:val="right" w:leader="dot" w:pos="9062"/>
            </w:tabs>
            <w:rPr>
              <w:noProof/>
              <w:sz w:val="22"/>
              <w:szCs w:val="22"/>
              <w:lang w:eastAsia="de-CH"/>
            </w:rPr>
          </w:pPr>
          <w:hyperlink w:anchor="_Toc311559480" w:history="1">
            <w:r w:rsidR="002221EC" w:rsidRPr="00FF69E9">
              <w:rPr>
                <w:rStyle w:val="Hyperlink"/>
                <w:noProof/>
              </w:rPr>
              <w:t>4.2</w:t>
            </w:r>
            <w:r w:rsidR="002221EC">
              <w:rPr>
                <w:noProof/>
                <w:sz w:val="22"/>
                <w:szCs w:val="22"/>
                <w:lang w:eastAsia="de-CH"/>
              </w:rPr>
              <w:tab/>
            </w:r>
            <w:r w:rsidR="002221EC" w:rsidRPr="00FF69E9">
              <w:rPr>
                <w:rStyle w:val="Hyperlink"/>
                <w:noProof/>
              </w:rPr>
              <w:t>Programmierung</w:t>
            </w:r>
            <w:r w:rsidR="002221EC">
              <w:rPr>
                <w:noProof/>
                <w:webHidden/>
              </w:rPr>
              <w:tab/>
            </w:r>
            <w:r w:rsidR="002221EC">
              <w:rPr>
                <w:noProof/>
                <w:webHidden/>
              </w:rPr>
              <w:fldChar w:fldCharType="begin"/>
            </w:r>
            <w:r w:rsidR="002221EC">
              <w:rPr>
                <w:noProof/>
                <w:webHidden/>
              </w:rPr>
              <w:instrText xml:space="preserve"> PAGEREF _Toc311559480 \h </w:instrText>
            </w:r>
            <w:r w:rsidR="002221EC">
              <w:rPr>
                <w:noProof/>
                <w:webHidden/>
              </w:rPr>
            </w:r>
            <w:r w:rsidR="002221EC">
              <w:rPr>
                <w:noProof/>
                <w:webHidden/>
              </w:rPr>
              <w:fldChar w:fldCharType="separate"/>
            </w:r>
            <w:r w:rsidR="002221EC">
              <w:rPr>
                <w:noProof/>
                <w:webHidden/>
              </w:rPr>
              <w:t>6</w:t>
            </w:r>
            <w:r w:rsidR="002221EC">
              <w:rPr>
                <w:noProof/>
                <w:webHidden/>
              </w:rPr>
              <w:fldChar w:fldCharType="end"/>
            </w:r>
          </w:hyperlink>
        </w:p>
        <w:p w:rsidR="002221EC" w:rsidRDefault="00EE0352">
          <w:pPr>
            <w:pStyle w:val="TOC3"/>
            <w:tabs>
              <w:tab w:val="left" w:pos="1100"/>
              <w:tab w:val="right" w:leader="dot" w:pos="9062"/>
            </w:tabs>
            <w:rPr>
              <w:noProof/>
              <w:sz w:val="22"/>
            </w:rPr>
          </w:pPr>
          <w:hyperlink w:anchor="_Toc311559481" w:history="1">
            <w:r w:rsidR="002221EC" w:rsidRPr="00FF69E9">
              <w:rPr>
                <w:rStyle w:val="Hyperlink"/>
                <w:noProof/>
              </w:rPr>
              <w:t>4.2.1</w:t>
            </w:r>
            <w:r w:rsidR="002221EC">
              <w:rPr>
                <w:noProof/>
                <w:sz w:val="22"/>
              </w:rPr>
              <w:tab/>
            </w:r>
            <w:r w:rsidR="002221EC" w:rsidRPr="00FF69E9">
              <w:rPr>
                <w:rStyle w:val="Hyperlink"/>
                <w:noProof/>
              </w:rPr>
              <w:t>Implementation</w:t>
            </w:r>
            <w:r w:rsidR="002221EC">
              <w:rPr>
                <w:noProof/>
                <w:webHidden/>
              </w:rPr>
              <w:tab/>
            </w:r>
            <w:r w:rsidR="002221EC">
              <w:rPr>
                <w:noProof/>
                <w:webHidden/>
              </w:rPr>
              <w:fldChar w:fldCharType="begin"/>
            </w:r>
            <w:r w:rsidR="002221EC">
              <w:rPr>
                <w:noProof/>
                <w:webHidden/>
              </w:rPr>
              <w:instrText xml:space="preserve"> PAGEREF _Toc311559481 \h </w:instrText>
            </w:r>
            <w:r w:rsidR="002221EC">
              <w:rPr>
                <w:noProof/>
                <w:webHidden/>
              </w:rPr>
            </w:r>
            <w:r w:rsidR="002221EC">
              <w:rPr>
                <w:noProof/>
                <w:webHidden/>
              </w:rPr>
              <w:fldChar w:fldCharType="separate"/>
            </w:r>
            <w:r w:rsidR="002221EC">
              <w:rPr>
                <w:noProof/>
                <w:webHidden/>
              </w:rPr>
              <w:t>6</w:t>
            </w:r>
            <w:r w:rsidR="002221EC">
              <w:rPr>
                <w:noProof/>
                <w:webHidden/>
              </w:rPr>
              <w:fldChar w:fldCharType="end"/>
            </w:r>
          </w:hyperlink>
        </w:p>
        <w:p w:rsidR="002221EC" w:rsidRDefault="00EE0352">
          <w:pPr>
            <w:pStyle w:val="TOC3"/>
            <w:tabs>
              <w:tab w:val="left" w:pos="1100"/>
              <w:tab w:val="right" w:leader="dot" w:pos="9062"/>
            </w:tabs>
            <w:rPr>
              <w:noProof/>
              <w:sz w:val="22"/>
            </w:rPr>
          </w:pPr>
          <w:hyperlink w:anchor="_Toc311559482" w:history="1">
            <w:r w:rsidR="002221EC" w:rsidRPr="00FF69E9">
              <w:rPr>
                <w:rStyle w:val="Hyperlink"/>
                <w:noProof/>
              </w:rPr>
              <w:t>4.2.2</w:t>
            </w:r>
            <w:r w:rsidR="002221EC">
              <w:rPr>
                <w:noProof/>
                <w:sz w:val="22"/>
              </w:rPr>
              <w:tab/>
            </w:r>
            <w:r w:rsidR="002221EC" w:rsidRPr="00FF69E9">
              <w:rPr>
                <w:rStyle w:val="Hyperlink"/>
                <w:noProof/>
              </w:rPr>
              <w:t>Resultat</w:t>
            </w:r>
            <w:r w:rsidR="002221EC">
              <w:rPr>
                <w:noProof/>
                <w:webHidden/>
              </w:rPr>
              <w:tab/>
            </w:r>
            <w:r w:rsidR="002221EC">
              <w:rPr>
                <w:noProof/>
                <w:webHidden/>
              </w:rPr>
              <w:fldChar w:fldCharType="begin"/>
            </w:r>
            <w:r w:rsidR="002221EC">
              <w:rPr>
                <w:noProof/>
                <w:webHidden/>
              </w:rPr>
              <w:instrText xml:space="preserve"> PAGEREF _Toc311559482 \h </w:instrText>
            </w:r>
            <w:r w:rsidR="002221EC">
              <w:rPr>
                <w:noProof/>
                <w:webHidden/>
              </w:rPr>
            </w:r>
            <w:r w:rsidR="002221EC">
              <w:rPr>
                <w:noProof/>
                <w:webHidden/>
              </w:rPr>
              <w:fldChar w:fldCharType="separate"/>
            </w:r>
            <w:r w:rsidR="002221EC">
              <w:rPr>
                <w:noProof/>
                <w:webHidden/>
              </w:rPr>
              <w:t>7</w:t>
            </w:r>
            <w:r w:rsidR="002221EC">
              <w:rPr>
                <w:noProof/>
                <w:webHidden/>
              </w:rPr>
              <w:fldChar w:fldCharType="end"/>
            </w:r>
          </w:hyperlink>
        </w:p>
        <w:p w:rsidR="002221EC" w:rsidRDefault="00EE0352">
          <w:pPr>
            <w:pStyle w:val="TOC1"/>
            <w:tabs>
              <w:tab w:val="left" w:pos="440"/>
              <w:tab w:val="right" w:leader="dot" w:pos="9062"/>
            </w:tabs>
            <w:rPr>
              <w:b w:val="0"/>
              <w:noProof/>
              <w:sz w:val="22"/>
              <w:szCs w:val="22"/>
              <w:lang w:eastAsia="de-CH"/>
            </w:rPr>
          </w:pPr>
          <w:hyperlink w:anchor="_Toc311559483" w:history="1">
            <w:r w:rsidR="002221EC" w:rsidRPr="00FF69E9">
              <w:rPr>
                <w:rStyle w:val="Hyperlink"/>
                <w:noProof/>
              </w:rPr>
              <w:t>5</w:t>
            </w:r>
            <w:r w:rsidR="002221EC">
              <w:rPr>
                <w:b w:val="0"/>
                <w:noProof/>
                <w:sz w:val="22"/>
                <w:szCs w:val="22"/>
                <w:lang w:eastAsia="de-CH"/>
              </w:rPr>
              <w:tab/>
            </w:r>
            <w:r w:rsidR="002221EC" w:rsidRPr="00FF69E9">
              <w:rPr>
                <w:rStyle w:val="Hyperlink"/>
                <w:noProof/>
              </w:rPr>
              <w:t>Weiterentwicklung</w:t>
            </w:r>
            <w:r w:rsidR="002221EC">
              <w:rPr>
                <w:noProof/>
                <w:webHidden/>
              </w:rPr>
              <w:tab/>
            </w:r>
            <w:r w:rsidR="002221EC">
              <w:rPr>
                <w:noProof/>
                <w:webHidden/>
              </w:rPr>
              <w:fldChar w:fldCharType="begin"/>
            </w:r>
            <w:r w:rsidR="002221EC">
              <w:rPr>
                <w:noProof/>
                <w:webHidden/>
              </w:rPr>
              <w:instrText xml:space="preserve"> PAGEREF _Toc311559483 \h </w:instrText>
            </w:r>
            <w:r w:rsidR="002221EC">
              <w:rPr>
                <w:noProof/>
                <w:webHidden/>
              </w:rPr>
            </w:r>
            <w:r w:rsidR="002221EC">
              <w:rPr>
                <w:noProof/>
                <w:webHidden/>
              </w:rPr>
              <w:fldChar w:fldCharType="separate"/>
            </w:r>
            <w:r w:rsidR="002221EC">
              <w:rPr>
                <w:noProof/>
                <w:webHidden/>
              </w:rPr>
              <w:t>8</w:t>
            </w:r>
            <w:r w:rsidR="002221EC">
              <w:rPr>
                <w:noProof/>
                <w:webHidden/>
              </w:rPr>
              <w:fldChar w:fldCharType="end"/>
            </w:r>
          </w:hyperlink>
        </w:p>
        <w:p w:rsidR="002221EC" w:rsidRDefault="00EE0352">
          <w:pPr>
            <w:pStyle w:val="TOC1"/>
            <w:tabs>
              <w:tab w:val="left" w:pos="440"/>
              <w:tab w:val="right" w:leader="dot" w:pos="9062"/>
            </w:tabs>
            <w:rPr>
              <w:b w:val="0"/>
              <w:noProof/>
              <w:sz w:val="22"/>
              <w:szCs w:val="22"/>
              <w:lang w:eastAsia="de-CH"/>
            </w:rPr>
          </w:pPr>
          <w:hyperlink w:anchor="_Toc311559484" w:history="1">
            <w:r w:rsidR="002221EC" w:rsidRPr="00FF69E9">
              <w:rPr>
                <w:rStyle w:val="Hyperlink"/>
                <w:noProof/>
              </w:rPr>
              <w:t>6</w:t>
            </w:r>
            <w:r w:rsidR="002221EC">
              <w:rPr>
                <w:b w:val="0"/>
                <w:noProof/>
                <w:sz w:val="22"/>
                <w:szCs w:val="22"/>
                <w:lang w:eastAsia="de-CH"/>
              </w:rPr>
              <w:tab/>
            </w:r>
            <w:r w:rsidR="002221EC" w:rsidRPr="00FF69E9">
              <w:rPr>
                <w:rStyle w:val="Hyperlink"/>
                <w:noProof/>
              </w:rPr>
              <w:t>Fazit</w:t>
            </w:r>
            <w:r w:rsidR="002221EC">
              <w:rPr>
                <w:noProof/>
                <w:webHidden/>
              </w:rPr>
              <w:tab/>
            </w:r>
            <w:r w:rsidR="002221EC">
              <w:rPr>
                <w:noProof/>
                <w:webHidden/>
              </w:rPr>
              <w:fldChar w:fldCharType="begin"/>
            </w:r>
            <w:r w:rsidR="002221EC">
              <w:rPr>
                <w:noProof/>
                <w:webHidden/>
              </w:rPr>
              <w:instrText xml:space="preserve"> PAGEREF _Toc311559484 \h </w:instrText>
            </w:r>
            <w:r w:rsidR="002221EC">
              <w:rPr>
                <w:noProof/>
                <w:webHidden/>
              </w:rPr>
            </w:r>
            <w:r w:rsidR="002221EC">
              <w:rPr>
                <w:noProof/>
                <w:webHidden/>
              </w:rPr>
              <w:fldChar w:fldCharType="separate"/>
            </w:r>
            <w:r w:rsidR="002221EC">
              <w:rPr>
                <w:noProof/>
                <w:webHidden/>
              </w:rPr>
              <w:t>9</w:t>
            </w:r>
            <w:r w:rsidR="002221EC">
              <w:rPr>
                <w:noProof/>
                <w:webHidden/>
              </w:rPr>
              <w:fldChar w:fldCharType="end"/>
            </w:r>
          </w:hyperlink>
        </w:p>
        <w:p w:rsidR="00D903AC" w:rsidRDefault="00AF4AE0">
          <w:pPr>
            <w:rPr>
              <w:bCs/>
              <w:lang w:val="de-DE"/>
            </w:rPr>
          </w:pPr>
          <w:r>
            <w:rPr>
              <w:b/>
              <w:bCs/>
              <w:lang w:val="de-DE"/>
            </w:rPr>
            <w:fldChar w:fldCharType="end"/>
          </w:r>
        </w:p>
      </w:sdtContent>
    </w:sdt>
    <w:p w:rsidR="00A61B78" w:rsidRDefault="00A61B78" w:rsidP="00A61B78">
      <w:pPr>
        <w:pStyle w:val="Heading2"/>
      </w:pPr>
      <w:bookmarkStart w:id="3" w:name="_Toc311559469"/>
      <w:r>
        <w:t>Abbildungsverzeichnis</w:t>
      </w:r>
      <w:bookmarkEnd w:id="3"/>
    </w:p>
    <w:p w:rsidR="00A61B78" w:rsidRDefault="00A61B78">
      <w:pPr>
        <w:pStyle w:val="TableofFigures"/>
        <w:tabs>
          <w:tab w:val="right" w:leader="dot" w:pos="9062"/>
        </w:tabs>
        <w:rPr>
          <w:noProof/>
        </w:rPr>
      </w:pPr>
      <w:r>
        <w:fldChar w:fldCharType="begin"/>
      </w:r>
      <w:r>
        <w:instrText xml:space="preserve"> TOC \h \z \c "Abbildung" </w:instrText>
      </w:r>
      <w:r>
        <w:fldChar w:fldCharType="separate"/>
      </w:r>
      <w:hyperlink w:anchor="_Toc311544326" w:history="1">
        <w:r w:rsidRPr="00223D36">
          <w:rPr>
            <w:rStyle w:val="Hyperlink"/>
            <w:noProof/>
          </w:rPr>
          <w:t>Abbildung 1 - Beispiel einer Perspective Wall, [chi91]</w:t>
        </w:r>
        <w:r>
          <w:rPr>
            <w:noProof/>
            <w:webHidden/>
          </w:rPr>
          <w:tab/>
        </w:r>
        <w:r>
          <w:rPr>
            <w:noProof/>
            <w:webHidden/>
          </w:rPr>
          <w:fldChar w:fldCharType="begin"/>
        </w:r>
        <w:r>
          <w:rPr>
            <w:noProof/>
            <w:webHidden/>
          </w:rPr>
          <w:instrText xml:space="preserve"> PAGEREF _Toc311544326 \h </w:instrText>
        </w:r>
        <w:r>
          <w:rPr>
            <w:noProof/>
            <w:webHidden/>
          </w:rPr>
        </w:r>
        <w:r>
          <w:rPr>
            <w:noProof/>
            <w:webHidden/>
          </w:rPr>
          <w:fldChar w:fldCharType="separate"/>
        </w:r>
        <w:r w:rsidR="002221EC">
          <w:rPr>
            <w:noProof/>
            <w:webHidden/>
          </w:rPr>
          <w:t>3</w:t>
        </w:r>
        <w:r>
          <w:rPr>
            <w:noProof/>
            <w:webHidden/>
          </w:rPr>
          <w:fldChar w:fldCharType="end"/>
        </w:r>
      </w:hyperlink>
    </w:p>
    <w:p w:rsidR="00A61B78" w:rsidRDefault="00EE0352">
      <w:pPr>
        <w:pStyle w:val="TableofFigures"/>
        <w:tabs>
          <w:tab w:val="right" w:leader="dot" w:pos="9062"/>
        </w:tabs>
        <w:rPr>
          <w:noProof/>
        </w:rPr>
      </w:pPr>
      <w:hyperlink w:anchor="_Toc311544327" w:history="1">
        <w:r w:rsidR="00A61B78" w:rsidRPr="00223D36">
          <w:rPr>
            <w:rStyle w:val="Hyperlink"/>
            <w:noProof/>
          </w:rPr>
          <w:t>Abbildung 2 - Skizze 3D ohne Krümmung, 90 Grad gedreht</w:t>
        </w:r>
        <w:r w:rsidR="00A61B78">
          <w:rPr>
            <w:noProof/>
            <w:webHidden/>
          </w:rPr>
          <w:tab/>
        </w:r>
        <w:r w:rsidR="00A61B78">
          <w:rPr>
            <w:noProof/>
            <w:webHidden/>
          </w:rPr>
          <w:fldChar w:fldCharType="begin"/>
        </w:r>
        <w:r w:rsidR="00A61B78">
          <w:rPr>
            <w:noProof/>
            <w:webHidden/>
          </w:rPr>
          <w:instrText xml:space="preserve"> PAGEREF _Toc311544327 \h </w:instrText>
        </w:r>
        <w:r w:rsidR="00A61B78">
          <w:rPr>
            <w:noProof/>
            <w:webHidden/>
          </w:rPr>
        </w:r>
        <w:r w:rsidR="00A61B78">
          <w:rPr>
            <w:noProof/>
            <w:webHidden/>
          </w:rPr>
          <w:fldChar w:fldCharType="separate"/>
        </w:r>
        <w:r w:rsidR="002221EC">
          <w:rPr>
            <w:noProof/>
            <w:webHidden/>
          </w:rPr>
          <w:t>4</w:t>
        </w:r>
        <w:r w:rsidR="00A61B78">
          <w:rPr>
            <w:noProof/>
            <w:webHidden/>
          </w:rPr>
          <w:fldChar w:fldCharType="end"/>
        </w:r>
      </w:hyperlink>
    </w:p>
    <w:p w:rsidR="00A61B78" w:rsidRDefault="00EE0352">
      <w:pPr>
        <w:pStyle w:val="TableofFigures"/>
        <w:tabs>
          <w:tab w:val="right" w:leader="dot" w:pos="9062"/>
        </w:tabs>
        <w:rPr>
          <w:noProof/>
        </w:rPr>
      </w:pPr>
      <w:hyperlink w:anchor="_Toc311544328" w:history="1">
        <w:r w:rsidR="00A61B78" w:rsidRPr="00223D36">
          <w:rPr>
            <w:rStyle w:val="Hyperlink"/>
            <w:noProof/>
          </w:rPr>
          <w:t>Abbildung 3 - Skizze 3D mit Krümmung</w:t>
        </w:r>
        <w:r w:rsidR="00A61B78">
          <w:rPr>
            <w:noProof/>
            <w:webHidden/>
          </w:rPr>
          <w:tab/>
        </w:r>
        <w:r w:rsidR="00A61B78">
          <w:rPr>
            <w:noProof/>
            <w:webHidden/>
          </w:rPr>
          <w:fldChar w:fldCharType="begin"/>
        </w:r>
        <w:r w:rsidR="00A61B78">
          <w:rPr>
            <w:noProof/>
            <w:webHidden/>
          </w:rPr>
          <w:instrText xml:space="preserve"> PAGEREF _Toc311544328 \h </w:instrText>
        </w:r>
        <w:r w:rsidR="00A61B78">
          <w:rPr>
            <w:noProof/>
            <w:webHidden/>
          </w:rPr>
        </w:r>
        <w:r w:rsidR="00A61B78">
          <w:rPr>
            <w:noProof/>
            <w:webHidden/>
          </w:rPr>
          <w:fldChar w:fldCharType="separate"/>
        </w:r>
        <w:r w:rsidR="002221EC">
          <w:rPr>
            <w:noProof/>
            <w:webHidden/>
          </w:rPr>
          <w:t>4</w:t>
        </w:r>
        <w:r w:rsidR="00A61B78">
          <w:rPr>
            <w:noProof/>
            <w:webHidden/>
          </w:rPr>
          <w:fldChar w:fldCharType="end"/>
        </w:r>
      </w:hyperlink>
    </w:p>
    <w:p w:rsidR="00A61B78" w:rsidRDefault="00EE0352">
      <w:pPr>
        <w:pStyle w:val="TableofFigures"/>
        <w:tabs>
          <w:tab w:val="right" w:leader="dot" w:pos="9062"/>
        </w:tabs>
        <w:rPr>
          <w:noProof/>
        </w:rPr>
      </w:pPr>
      <w:hyperlink w:anchor="_Toc311544329" w:history="1">
        <w:r w:rsidR="00A61B78" w:rsidRPr="00223D36">
          <w:rPr>
            <w:rStyle w:val="Hyperlink"/>
            <w:noProof/>
          </w:rPr>
          <w:t>Abbildung 4 - Skizze 3D mit X, Y</w:t>
        </w:r>
        <w:r w:rsidR="00A61B78">
          <w:rPr>
            <w:noProof/>
            <w:webHidden/>
          </w:rPr>
          <w:tab/>
        </w:r>
        <w:r w:rsidR="00A61B78">
          <w:rPr>
            <w:noProof/>
            <w:webHidden/>
          </w:rPr>
          <w:fldChar w:fldCharType="begin"/>
        </w:r>
        <w:r w:rsidR="00A61B78">
          <w:rPr>
            <w:noProof/>
            <w:webHidden/>
          </w:rPr>
          <w:instrText xml:space="preserve"> PAGEREF _Toc311544329 \h </w:instrText>
        </w:r>
        <w:r w:rsidR="00A61B78">
          <w:rPr>
            <w:noProof/>
            <w:webHidden/>
          </w:rPr>
        </w:r>
        <w:r w:rsidR="00A61B78">
          <w:rPr>
            <w:noProof/>
            <w:webHidden/>
          </w:rPr>
          <w:fldChar w:fldCharType="separate"/>
        </w:r>
        <w:r w:rsidR="002221EC">
          <w:rPr>
            <w:noProof/>
            <w:webHidden/>
          </w:rPr>
          <w:t>5</w:t>
        </w:r>
        <w:r w:rsidR="00A61B78">
          <w:rPr>
            <w:noProof/>
            <w:webHidden/>
          </w:rPr>
          <w:fldChar w:fldCharType="end"/>
        </w:r>
      </w:hyperlink>
    </w:p>
    <w:p w:rsidR="00A61B78" w:rsidRDefault="00EE0352">
      <w:pPr>
        <w:pStyle w:val="TableofFigures"/>
        <w:tabs>
          <w:tab w:val="right" w:leader="dot" w:pos="9062"/>
        </w:tabs>
        <w:rPr>
          <w:noProof/>
        </w:rPr>
      </w:pPr>
      <w:hyperlink w:anchor="_Toc311544330" w:history="1">
        <w:r w:rsidR="00A61B78" w:rsidRPr="00223D36">
          <w:rPr>
            <w:rStyle w:val="Hyperlink"/>
            <w:noProof/>
          </w:rPr>
          <w:t>Abbildung 5 - Dependency Diagram 3D Komponenten</w:t>
        </w:r>
        <w:r w:rsidR="00A61B78">
          <w:rPr>
            <w:noProof/>
            <w:webHidden/>
          </w:rPr>
          <w:tab/>
        </w:r>
        <w:r w:rsidR="00A61B78">
          <w:rPr>
            <w:noProof/>
            <w:webHidden/>
          </w:rPr>
          <w:fldChar w:fldCharType="begin"/>
        </w:r>
        <w:r w:rsidR="00A61B78">
          <w:rPr>
            <w:noProof/>
            <w:webHidden/>
          </w:rPr>
          <w:instrText xml:space="preserve"> PAGEREF _Toc311544330 \h </w:instrText>
        </w:r>
        <w:r w:rsidR="00A61B78">
          <w:rPr>
            <w:noProof/>
            <w:webHidden/>
          </w:rPr>
        </w:r>
        <w:r w:rsidR="00A61B78">
          <w:rPr>
            <w:noProof/>
            <w:webHidden/>
          </w:rPr>
          <w:fldChar w:fldCharType="separate"/>
        </w:r>
        <w:r w:rsidR="002221EC">
          <w:rPr>
            <w:noProof/>
            <w:webHidden/>
          </w:rPr>
          <w:t>6</w:t>
        </w:r>
        <w:r w:rsidR="00A61B78">
          <w:rPr>
            <w:noProof/>
            <w:webHidden/>
          </w:rPr>
          <w:fldChar w:fldCharType="end"/>
        </w:r>
      </w:hyperlink>
    </w:p>
    <w:p w:rsidR="00A61B78" w:rsidRDefault="00EE0352">
      <w:pPr>
        <w:pStyle w:val="TableofFigures"/>
        <w:tabs>
          <w:tab w:val="right" w:leader="dot" w:pos="9062"/>
        </w:tabs>
        <w:rPr>
          <w:noProof/>
        </w:rPr>
      </w:pPr>
      <w:hyperlink w:anchor="_Toc311544331" w:history="1">
        <w:r w:rsidR="00A61B78" w:rsidRPr="00223D36">
          <w:rPr>
            <w:rStyle w:val="Hyperlink"/>
            <w:noProof/>
          </w:rPr>
          <w:t>Abbildung 6 - Vollbild Ansicht</w:t>
        </w:r>
        <w:r w:rsidR="00A61B78">
          <w:rPr>
            <w:noProof/>
            <w:webHidden/>
          </w:rPr>
          <w:tab/>
        </w:r>
        <w:r w:rsidR="00A61B78">
          <w:rPr>
            <w:noProof/>
            <w:webHidden/>
          </w:rPr>
          <w:fldChar w:fldCharType="begin"/>
        </w:r>
        <w:r w:rsidR="00A61B78">
          <w:rPr>
            <w:noProof/>
            <w:webHidden/>
          </w:rPr>
          <w:instrText xml:space="preserve"> PAGEREF _Toc311544331 \h </w:instrText>
        </w:r>
        <w:r w:rsidR="00A61B78">
          <w:rPr>
            <w:noProof/>
            <w:webHidden/>
          </w:rPr>
        </w:r>
        <w:r w:rsidR="00A61B78">
          <w:rPr>
            <w:noProof/>
            <w:webHidden/>
          </w:rPr>
          <w:fldChar w:fldCharType="separate"/>
        </w:r>
        <w:r w:rsidR="002221EC">
          <w:rPr>
            <w:noProof/>
            <w:webHidden/>
          </w:rPr>
          <w:t>7</w:t>
        </w:r>
        <w:r w:rsidR="00A61B78">
          <w:rPr>
            <w:noProof/>
            <w:webHidden/>
          </w:rPr>
          <w:fldChar w:fldCharType="end"/>
        </w:r>
      </w:hyperlink>
    </w:p>
    <w:p w:rsidR="00A61B78" w:rsidRDefault="00A61B78">
      <w:r>
        <w:fldChar w:fldCharType="end"/>
      </w:r>
    </w:p>
    <w:p w:rsidR="00A61B78" w:rsidRDefault="00A61B78"/>
    <w:p w:rsidR="00AE2A2E" w:rsidRDefault="00AE2A2E">
      <w:pPr>
        <w:rPr>
          <w:rFonts w:asciiTheme="majorHAnsi" w:hAnsiTheme="majorHAnsi"/>
          <w:b/>
          <w:bCs/>
          <w:color w:val="4F4F59"/>
          <w:spacing w:val="15"/>
          <w:sz w:val="24"/>
          <w:szCs w:val="22"/>
        </w:rPr>
      </w:pPr>
      <w:r>
        <w:br w:type="page"/>
      </w:r>
    </w:p>
    <w:p w:rsidR="00F83B84" w:rsidRDefault="00C36EAC" w:rsidP="00D903AC">
      <w:pPr>
        <w:pStyle w:val="Heading1"/>
      </w:pPr>
      <w:bookmarkStart w:id="4" w:name="_Toc311559470"/>
      <w:r>
        <w:lastRenderedPageBreak/>
        <w:t>Übersicht</w:t>
      </w:r>
      <w:bookmarkEnd w:id="4"/>
    </w:p>
    <w:p w:rsidR="00C36EAC" w:rsidRDefault="00C36EAC" w:rsidP="00C36EAC">
      <w:pPr>
        <w:pStyle w:val="Heading2"/>
      </w:pPr>
      <w:bookmarkStart w:id="5" w:name="_Toc311559471"/>
      <w:r>
        <w:t>Problem</w:t>
      </w:r>
      <w:bookmarkEnd w:id="5"/>
    </w:p>
    <w:p w:rsidR="00C36EAC" w:rsidRDefault="00A61B78" w:rsidP="00C36EAC">
      <w:r>
        <w:t>In der Übersicht über die Project Notes muss erkannt werden können, dass nach oben oder unten gescrollt werden kann</w:t>
      </w:r>
      <w:r w:rsidR="00C36EAC">
        <w:t xml:space="preserve">. Zusätzlich wäre es schön, wenn man die Anzahl Project Notes </w:t>
      </w:r>
      <w:r w:rsidR="00334AE7">
        <w:t>einfach erkennen und abschätzen könnte.</w:t>
      </w:r>
      <w:r w:rsidR="00617CC6">
        <w:t xml:space="preserve"> Man möchte also den Fokus, ein paar wenige Project Notes, aber auch den Kontext, die ganze Liste, </w:t>
      </w:r>
      <w:r w:rsidR="0015791C">
        <w:t>sehen und erkennen können</w:t>
      </w:r>
      <w:r w:rsidR="00617CC6">
        <w:t>.</w:t>
      </w:r>
    </w:p>
    <w:p w:rsidR="00C36EAC" w:rsidRPr="00C36EAC" w:rsidRDefault="00C36EAC" w:rsidP="00C36EAC">
      <w:pPr>
        <w:pStyle w:val="Heading2"/>
      </w:pPr>
      <w:bookmarkStart w:id="6" w:name="_Toc311559472"/>
      <w:r>
        <w:t>Idee</w:t>
      </w:r>
      <w:bookmarkEnd w:id="6"/>
    </w:p>
    <w:p w:rsidR="00A61B78" w:rsidRDefault="00A61B78" w:rsidP="00A61B78">
      <w:r>
        <w:t>In einer</w:t>
      </w:r>
      <w:r w:rsidR="00610ACC">
        <w:t xml:space="preserve"> 3D-</w:t>
      </w:r>
      <w:r>
        <w:t xml:space="preserve">Ansicht der </w:t>
      </w:r>
      <w:r w:rsidR="00610ACC">
        <w:t>Project Notes kann durch den 3D-</w:t>
      </w:r>
      <w:r>
        <w:t>Effekt erkannt werden, dass im Hintergrund (nach oben und nach unten) noch weitere Project Notes existieren. Da die Project Notes im Hintergrund kleiner werden, kann auch die Anzahl ungefähr abgeschätzt werden. Die fokussierten Project Notes werden immer am grössten darstellt.</w:t>
      </w:r>
    </w:p>
    <w:p w:rsidR="00A61B78" w:rsidRDefault="00A61B78">
      <w:pPr>
        <w:rPr>
          <w:rFonts w:asciiTheme="majorHAnsi" w:hAnsiTheme="majorHAnsi"/>
          <w:b/>
          <w:bCs/>
          <w:color w:val="4F4F59"/>
          <w:spacing w:val="15"/>
          <w:sz w:val="24"/>
          <w:szCs w:val="22"/>
        </w:rPr>
      </w:pPr>
      <w:r>
        <w:br w:type="page"/>
      </w:r>
    </w:p>
    <w:p w:rsidR="00C36EAC" w:rsidRDefault="00914986" w:rsidP="00C36EAC">
      <w:pPr>
        <w:pStyle w:val="Heading1"/>
      </w:pPr>
      <w:bookmarkStart w:id="7" w:name="_Toc311559473"/>
      <w:r>
        <w:lastRenderedPageBreak/>
        <w:t>Ansatz</w:t>
      </w:r>
      <w:bookmarkEnd w:id="7"/>
    </w:p>
    <w:p w:rsidR="003808F8" w:rsidRDefault="003808F8" w:rsidP="003808F8">
      <w:r>
        <w:t xml:space="preserve">Um eine Lösung </w:t>
      </w:r>
      <w:r w:rsidR="00D82D81">
        <w:t>e</w:t>
      </w:r>
      <w:r>
        <w:t>rarbeite</w:t>
      </w:r>
      <w:r w:rsidR="00D82D81">
        <w:t>n zu können</w:t>
      </w:r>
      <w:r>
        <w:t xml:space="preserve">, wurde zuerst ein sehr genereller Ansatz gesucht. Dieser wurde dann </w:t>
      </w:r>
      <w:r w:rsidR="00D82D81">
        <w:t>während</w:t>
      </w:r>
      <w:r>
        <w:t xml:space="preserve"> mehrere</w:t>
      </w:r>
      <w:r w:rsidR="00D82D81">
        <w:t>n</w:t>
      </w:r>
      <w:r>
        <w:t xml:space="preserve"> Schritte</w:t>
      </w:r>
      <w:r w:rsidR="00D82D81">
        <w:t>n</w:t>
      </w:r>
      <w:r>
        <w:t xml:space="preserve"> verfeinert. Nachfolgend wird das Vorgehen aufgezeigt.</w:t>
      </w:r>
    </w:p>
    <w:p w:rsidR="00991C20" w:rsidRDefault="00991C20" w:rsidP="00991C20">
      <w:pPr>
        <w:pStyle w:val="Heading2"/>
      </w:pPr>
      <w:bookmarkStart w:id="8" w:name="_Toc311559474"/>
      <w:r>
        <w:t>Genereller Ansatz</w:t>
      </w:r>
      <w:bookmarkEnd w:id="8"/>
    </w:p>
    <w:p w:rsidR="00991C20" w:rsidRDefault="00BC53CC" w:rsidP="00BC53CC">
      <w:r>
        <w:t>Als Grundlage wurde die Perspective Wall</w:t>
      </w:r>
      <w:r w:rsidR="00F65FD1">
        <w:t xml:space="preserve"> [chi91]</w:t>
      </w:r>
      <w:r>
        <w:t xml:space="preserve"> </w:t>
      </w:r>
      <w:r w:rsidR="00F65FD1">
        <w:t xml:space="preserve">genommen. Das sieht </w:t>
      </w:r>
      <w:r w:rsidR="0061691E">
        <w:t>grundsätzlich</w:t>
      </w:r>
      <w:r w:rsidR="00F65FD1">
        <w:t xml:space="preserve"> folgendermassen aus:</w:t>
      </w:r>
    </w:p>
    <w:p w:rsidR="00F65FD1" w:rsidRDefault="00F65FD1" w:rsidP="00F65FD1">
      <w:pPr>
        <w:keepNext/>
      </w:pPr>
      <w:r>
        <w:rPr>
          <w:noProof/>
          <w:lang w:eastAsia="de-CH"/>
        </w:rPr>
        <w:drawing>
          <wp:inline distT="0" distB="0" distL="0" distR="0" wp14:anchorId="5E9477C2" wp14:editId="00C3381B">
            <wp:extent cx="5760720" cy="43306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330645"/>
                    </a:xfrm>
                    <a:prstGeom prst="rect">
                      <a:avLst/>
                    </a:prstGeom>
                  </pic:spPr>
                </pic:pic>
              </a:graphicData>
            </a:graphic>
          </wp:inline>
        </w:drawing>
      </w:r>
    </w:p>
    <w:p w:rsidR="00F65FD1" w:rsidRDefault="00F65FD1" w:rsidP="00F65FD1">
      <w:pPr>
        <w:pStyle w:val="Caption"/>
        <w:rPr>
          <w:noProof/>
        </w:rPr>
      </w:pPr>
      <w:bookmarkStart w:id="9" w:name="_Toc311544326"/>
      <w:r>
        <w:t xml:space="preserve">Abbildung </w:t>
      </w:r>
      <w:fldSimple w:instr=" SEQ Abbildung \* ARABIC ">
        <w:r w:rsidR="00A52DED">
          <w:rPr>
            <w:noProof/>
          </w:rPr>
          <w:t>1</w:t>
        </w:r>
      </w:fldSimple>
      <w:r>
        <w:t xml:space="preserve"> - Beispiel einer </w:t>
      </w:r>
      <w:r w:rsidR="0061691E">
        <w:t>P</w:t>
      </w:r>
      <w:r>
        <w:t xml:space="preserve">erspective </w:t>
      </w:r>
      <w:r w:rsidR="0061691E">
        <w:t>W</w:t>
      </w:r>
      <w:r>
        <w:t>all</w:t>
      </w:r>
      <w:r>
        <w:rPr>
          <w:noProof/>
        </w:rPr>
        <w:t>, [chi91]</w:t>
      </w:r>
      <w:bookmarkEnd w:id="9"/>
    </w:p>
    <w:p w:rsidR="00FD782B" w:rsidRDefault="00FD782B" w:rsidP="00FD782B">
      <w:pPr>
        <w:pStyle w:val="Heading2"/>
      </w:pPr>
      <w:bookmarkStart w:id="10" w:name="_Toc311559475"/>
      <w:r>
        <w:t>Ausrichtung</w:t>
      </w:r>
      <w:bookmarkEnd w:id="10"/>
    </w:p>
    <w:p w:rsidR="00FD782B" w:rsidRDefault="00FD782B" w:rsidP="00FD782B">
      <w:r>
        <w:t>Da die Project Notes von oben nach unten und nicht von links nach rechts gescrollt werden sollen, wurde in einem ersten Schritt die Wall um 90 Grad gedreht. Das sieht dann folgendermassen aus:</w:t>
      </w:r>
    </w:p>
    <w:p w:rsidR="000D7D29" w:rsidRDefault="004A52C6" w:rsidP="000D7D29">
      <w:pPr>
        <w:keepNext/>
      </w:pPr>
      <w:r>
        <w:rPr>
          <w:noProof/>
          <w:lang w:eastAsia="de-CH"/>
        </w:rPr>
        <w:lastRenderedPageBreak/>
        <w:drawing>
          <wp:inline distT="0" distB="0" distL="0" distR="0" wp14:anchorId="3904EB31" wp14:editId="0CBF796A">
            <wp:extent cx="5756968" cy="2055572"/>
            <wp:effectExtent l="0" t="0" r="0" b="1905"/>
            <wp:docPr id="5" name="Grafik 5" descr="J:\dev\flip_svn.elmermx.ch\doc\03_Technischer_Bericht_Teil_2\04_Entwurf\3D Fotos\IMG_20111202_133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dev\flip_svn.elmermx.ch\doc\03_Technischer_Bericht_Teil_2\04_Entwurf\3D Fotos\IMG_20111202_13301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593" b="36780"/>
                    <a:stretch/>
                  </pic:blipFill>
                  <pic:spPr bwMode="auto">
                    <a:xfrm>
                      <a:off x="0" y="0"/>
                      <a:ext cx="5760720" cy="2056912"/>
                    </a:xfrm>
                    <a:prstGeom prst="rect">
                      <a:avLst/>
                    </a:prstGeom>
                    <a:noFill/>
                    <a:ln>
                      <a:noFill/>
                    </a:ln>
                    <a:extLst>
                      <a:ext uri="{53640926-AAD7-44D8-BBD7-CCE9431645EC}">
                        <a14:shadowObscured xmlns:a14="http://schemas.microsoft.com/office/drawing/2010/main"/>
                      </a:ext>
                    </a:extLst>
                  </pic:spPr>
                </pic:pic>
              </a:graphicData>
            </a:graphic>
          </wp:inline>
        </w:drawing>
      </w:r>
    </w:p>
    <w:p w:rsidR="004A52C6" w:rsidRDefault="000D7D29" w:rsidP="000D7D29">
      <w:pPr>
        <w:pStyle w:val="Caption"/>
      </w:pPr>
      <w:bookmarkStart w:id="11" w:name="_Toc311544327"/>
      <w:r>
        <w:t xml:space="preserve">Abbildung </w:t>
      </w:r>
      <w:fldSimple w:instr=" SEQ Abbildung \* ARABIC ">
        <w:r w:rsidR="00A52DED">
          <w:rPr>
            <w:noProof/>
          </w:rPr>
          <w:t>2</w:t>
        </w:r>
      </w:fldSimple>
      <w:r>
        <w:t xml:space="preserve"> - Skizze 3D ohne Krümmung, 90 Grad gedreht</w:t>
      </w:r>
      <w:bookmarkEnd w:id="11"/>
    </w:p>
    <w:p w:rsidR="0061691E" w:rsidRDefault="0061691E" w:rsidP="0061691E">
      <w:pPr>
        <w:pStyle w:val="Heading2"/>
      </w:pPr>
      <w:bookmarkStart w:id="12" w:name="_Toc311559476"/>
      <w:r>
        <w:t>Anzahl Elemente und Krümmungen</w:t>
      </w:r>
      <w:bookmarkEnd w:id="12"/>
    </w:p>
    <w:p w:rsidR="0061691E" w:rsidRDefault="0061691E" w:rsidP="0061691E">
      <w:r>
        <w:t xml:space="preserve">Die originale Perspective Wall beschränkt sich auf drei verschiedene </w:t>
      </w:r>
      <w:r w:rsidR="00860CD3">
        <w:t>Darstellungen: der</w:t>
      </w:r>
      <w:r>
        <w:t xml:space="preserve"> mittlere </w:t>
      </w:r>
      <w:r w:rsidR="00860CD3">
        <w:t>Teil</w:t>
      </w:r>
      <w:r>
        <w:t xml:space="preserve"> ist flach</w:t>
      </w:r>
      <w:r w:rsidR="00860CD3">
        <w:t xml:space="preserve"> und rechteckig</w:t>
      </w:r>
      <w:r>
        <w:t xml:space="preserve"> dargestellt, während </w:t>
      </w:r>
      <w:r w:rsidR="00860CD3">
        <w:t xml:space="preserve">der rechte und linke Teil der Wall </w:t>
      </w:r>
      <w:r>
        <w:t>perspektivisch verzogen sind</w:t>
      </w:r>
      <w:r w:rsidR="00934982">
        <w:t>.</w:t>
      </w:r>
    </w:p>
    <w:p w:rsidR="00FD782B" w:rsidRDefault="00FD782B" w:rsidP="00FD782B">
      <w:r>
        <w:t>Da</w:t>
      </w:r>
      <w:r w:rsidR="00860CD3">
        <w:t xml:space="preserve"> die Übersicht über die </w:t>
      </w:r>
      <w:r w:rsidR="00934982">
        <w:t xml:space="preserve">Project Notes </w:t>
      </w:r>
      <w:r w:rsidR="00860CD3">
        <w:t>mehr als nur drei Spalten breit sein</w:t>
      </w:r>
      <w:r w:rsidR="00934982">
        <w:t xml:space="preserve"> soll, wurden noch weitere </w:t>
      </w:r>
      <w:r w:rsidR="00860CD3">
        <w:t>Spalten</w:t>
      </w:r>
      <w:r>
        <w:t xml:space="preserve"> hinzugefügt, und die Neigung der perspektivischen Verzerrungen angepasst. Geometrisch bedeutet das, dass d</w:t>
      </w:r>
      <w:r w:rsidR="00610ACC">
        <w:t>ie Oberfläche der abstrakten 3D-</w:t>
      </w:r>
      <w:r>
        <w:t>Figur von einer flachen zu einer runden Oberfläche wird. Das wiederum heisst, dass die Linien nicht mehr gerade sondern neu rund sind. Folgende Skizze zeigt ein Beispiel auf:</w:t>
      </w:r>
    </w:p>
    <w:p w:rsidR="000D7D29" w:rsidRDefault="004A52C6" w:rsidP="000D7D29">
      <w:pPr>
        <w:keepNext/>
      </w:pPr>
      <w:r>
        <w:rPr>
          <w:noProof/>
          <w:lang w:eastAsia="de-CH"/>
        </w:rPr>
        <w:drawing>
          <wp:inline distT="0" distB="0" distL="0" distR="0" wp14:anchorId="02A401F6" wp14:editId="68EBE214">
            <wp:extent cx="5756965" cy="3394252"/>
            <wp:effectExtent l="0" t="0" r="0" b="0"/>
            <wp:docPr id="8" name="Grafik 8" descr="J:\dev\flip_svn.elmermx.ch\doc\03_Technischer_Bericht_Teil_2\04_Entwurf\3D Fotos\IMG_20111202_132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dev\flip_svn.elmermx.ch\doc\03_Technischer_Bericht_Teil_2\04_Entwurf\3D Fotos\IMG_20111202_132936.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508" b="10848"/>
                    <a:stretch/>
                  </pic:blipFill>
                  <pic:spPr bwMode="auto">
                    <a:xfrm>
                      <a:off x="0" y="0"/>
                      <a:ext cx="5760720" cy="3396466"/>
                    </a:xfrm>
                    <a:prstGeom prst="rect">
                      <a:avLst/>
                    </a:prstGeom>
                    <a:noFill/>
                    <a:ln>
                      <a:noFill/>
                    </a:ln>
                    <a:extLst>
                      <a:ext uri="{53640926-AAD7-44D8-BBD7-CCE9431645EC}">
                        <a14:shadowObscured xmlns:a14="http://schemas.microsoft.com/office/drawing/2010/main"/>
                      </a:ext>
                    </a:extLst>
                  </pic:spPr>
                </pic:pic>
              </a:graphicData>
            </a:graphic>
          </wp:inline>
        </w:drawing>
      </w:r>
    </w:p>
    <w:p w:rsidR="004A52C6" w:rsidRDefault="000D7D29" w:rsidP="000D7D29">
      <w:pPr>
        <w:pStyle w:val="Caption"/>
      </w:pPr>
      <w:bookmarkStart w:id="13" w:name="_Toc311544328"/>
      <w:r>
        <w:t xml:space="preserve">Abbildung </w:t>
      </w:r>
      <w:fldSimple w:instr=" SEQ Abbildung \* ARABIC ">
        <w:r w:rsidR="00A52DED">
          <w:rPr>
            <w:noProof/>
          </w:rPr>
          <w:t>3</w:t>
        </w:r>
      </w:fldSimple>
      <w:r>
        <w:t xml:space="preserve"> - Skizze 3D mit Krümmung</w:t>
      </w:r>
      <w:bookmarkEnd w:id="13"/>
    </w:p>
    <w:p w:rsidR="00FD782B" w:rsidRDefault="00381030" w:rsidP="00FD782B">
      <w:pPr>
        <w:pStyle w:val="Heading2"/>
      </w:pPr>
      <w:bookmarkStart w:id="14" w:name="_Toc311559477"/>
      <w:r>
        <w:t>Ausblenden zu kleiner Project Notes</w:t>
      </w:r>
      <w:bookmarkEnd w:id="14"/>
    </w:p>
    <w:p w:rsidR="00064F07" w:rsidRDefault="00381030" w:rsidP="00BC53CC">
      <w:r>
        <w:t xml:space="preserve">Damit am unteren Rand der Darstellung </w:t>
      </w:r>
      <w:r w:rsidR="00134F42">
        <w:t>keine</w:t>
      </w:r>
      <w:r>
        <w:t xml:space="preserve"> zu stark gestauchte</w:t>
      </w:r>
      <w:r w:rsidR="00134F42">
        <w:t>n</w:t>
      </w:r>
      <w:r>
        <w:t xml:space="preserve"> Project Notes vorkommen, müssen einige </w:t>
      </w:r>
      <w:r w:rsidR="00134F42">
        <w:t xml:space="preserve">sich unten (aus 3D-Sicht: im Hintergrund) befindende </w:t>
      </w:r>
      <w:r>
        <w:t>Elemente ausgeblendet werden.</w:t>
      </w:r>
      <w:r w:rsidR="004808CF">
        <w:t xml:space="preserve"> Dies kann z.B. so gemacht werden, dass alle Project Notes, die </w:t>
      </w:r>
      <w:r w:rsidR="00D5170E">
        <w:t xml:space="preserve">weniger </w:t>
      </w:r>
      <w:r w:rsidR="004808CF">
        <w:t>als 5 Pi</w:t>
      </w:r>
      <w:r w:rsidR="00D5170E">
        <w:t>xel hoch sind, ausgeblendet wer</w:t>
      </w:r>
      <w:r w:rsidR="004808CF">
        <w:t>den.</w:t>
      </w:r>
    </w:p>
    <w:p w:rsidR="00860CD3" w:rsidRDefault="00064F07">
      <w:pPr>
        <w:rPr>
          <w:rFonts w:asciiTheme="majorHAnsi" w:hAnsiTheme="majorHAnsi"/>
          <w:b/>
          <w:bCs/>
          <w:color w:val="4F4F59"/>
          <w:spacing w:val="15"/>
          <w:sz w:val="24"/>
          <w:szCs w:val="22"/>
        </w:rPr>
      </w:pPr>
      <w:r>
        <w:t>Dadurch wird zwar das Prinzip von Fokus und Kontext verletzt, da Elemente ausgeblendet werden. Dies ist jedoch kein echtes Problem, da sich der Benutzer durch das 3D vorstellen kann, dass sich hinter den anderen Project Notes noch weitere, kleine Project  Notes befinden könnten.</w:t>
      </w:r>
    </w:p>
    <w:p w:rsidR="00C36EAC" w:rsidRDefault="00C36EAC" w:rsidP="00C36EAC">
      <w:pPr>
        <w:pStyle w:val="Heading1"/>
      </w:pPr>
      <w:bookmarkStart w:id="15" w:name="_Toc311559478"/>
      <w:r>
        <w:lastRenderedPageBreak/>
        <w:t>Umsetzung</w:t>
      </w:r>
      <w:bookmarkEnd w:id="15"/>
    </w:p>
    <w:p w:rsidR="00914986" w:rsidRDefault="00914986" w:rsidP="00FB175A">
      <w:pPr>
        <w:pStyle w:val="Heading2"/>
      </w:pPr>
      <w:bookmarkStart w:id="16" w:name="_Toc311559479"/>
      <w:r>
        <w:t>Mathematische Grundlagen</w:t>
      </w:r>
      <w:bookmarkEnd w:id="16"/>
    </w:p>
    <w:p w:rsidR="00B26C6D" w:rsidRDefault="00657C67" w:rsidP="00914986">
      <w:r>
        <w:t xml:space="preserve">Grundsätzlich </w:t>
      </w:r>
      <w:r w:rsidR="00CB5839">
        <w:t xml:space="preserve">wird </w:t>
      </w:r>
      <w:r>
        <w:t>eine Funktion mit zwei Parametern</w:t>
      </w:r>
      <w:r w:rsidR="00CB5839">
        <w:t xml:space="preserve"> benötigt</w:t>
      </w:r>
      <w:r>
        <w:t>:</w:t>
      </w:r>
    </w:p>
    <w:p w:rsidR="00657C67" w:rsidRDefault="00657C67" w:rsidP="00CB5839">
      <w:pPr>
        <w:pStyle w:val="ListParagraph"/>
        <w:numPr>
          <w:ilvl w:val="0"/>
          <w:numId w:val="5"/>
        </w:numPr>
      </w:pPr>
      <w:r>
        <w:t>X: die Position der X-Achse</w:t>
      </w:r>
    </w:p>
    <w:p w:rsidR="00657C67" w:rsidRDefault="00657C67" w:rsidP="00CB5839">
      <w:pPr>
        <w:pStyle w:val="ListParagraph"/>
        <w:numPr>
          <w:ilvl w:val="0"/>
          <w:numId w:val="5"/>
        </w:numPr>
      </w:pPr>
      <w:r>
        <w:t>Y: die Höhe, auf der die Proj</w:t>
      </w:r>
      <w:r w:rsidR="00CB5839">
        <w:t>ect Note gezeichnet werden soll</w:t>
      </w:r>
    </w:p>
    <w:p w:rsidR="00657C67" w:rsidRDefault="00657C67" w:rsidP="00914986">
      <w:r>
        <w:t>Skizziert sieht d</w:t>
      </w:r>
      <w:r w:rsidR="00CB5839">
        <w:t>ie</w:t>
      </w:r>
      <w:r>
        <w:t xml:space="preserve">s </w:t>
      </w:r>
      <w:r w:rsidR="00CB5839">
        <w:t>wie folgt</w:t>
      </w:r>
      <w:r>
        <w:t xml:space="preserve"> aus:</w:t>
      </w:r>
    </w:p>
    <w:p w:rsidR="000D7D29" w:rsidRDefault="004A52C6" w:rsidP="000D7D29">
      <w:pPr>
        <w:keepNext/>
      </w:pPr>
      <w:r>
        <w:rPr>
          <w:noProof/>
          <w:lang w:eastAsia="de-CH"/>
        </w:rPr>
        <w:drawing>
          <wp:inline distT="0" distB="0" distL="0" distR="0" wp14:anchorId="3C4CFD73" wp14:editId="70A3E9A2">
            <wp:extent cx="5760720" cy="4318782"/>
            <wp:effectExtent l="0" t="0" r="0" b="5715"/>
            <wp:docPr id="7" name="Grafik 7" descr="J:\dev\flip_svn.elmermx.ch\doc\03_Technischer_Bericht_Teil_2\04_Entwurf\3D Fotos\IMG_20111202_133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dev\flip_svn.elmermx.ch\doc\03_Technischer_Bericht_Teil_2\04_Entwurf\3D Fotos\IMG_20111202_13311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18782"/>
                    </a:xfrm>
                    <a:prstGeom prst="rect">
                      <a:avLst/>
                    </a:prstGeom>
                    <a:noFill/>
                    <a:ln>
                      <a:noFill/>
                    </a:ln>
                  </pic:spPr>
                </pic:pic>
              </a:graphicData>
            </a:graphic>
          </wp:inline>
        </w:drawing>
      </w:r>
    </w:p>
    <w:p w:rsidR="00657C67" w:rsidRDefault="000D7D29" w:rsidP="000D7D29">
      <w:pPr>
        <w:pStyle w:val="Caption"/>
      </w:pPr>
      <w:bookmarkStart w:id="17" w:name="_Toc311544329"/>
      <w:r>
        <w:t xml:space="preserve">Abbildung </w:t>
      </w:r>
      <w:fldSimple w:instr=" SEQ Abbildung \* ARABIC ">
        <w:r w:rsidR="00A52DED">
          <w:rPr>
            <w:noProof/>
          </w:rPr>
          <w:t>4</w:t>
        </w:r>
      </w:fldSimple>
      <w:r>
        <w:t xml:space="preserve"> - Skizze 3D mit X, Y</w:t>
      </w:r>
      <w:bookmarkEnd w:id="17"/>
    </w:p>
    <w:p w:rsidR="00EA5970" w:rsidRDefault="00657C67" w:rsidP="00914986">
      <w:r>
        <w:t xml:space="preserve">Als Ergebnis </w:t>
      </w:r>
      <w:r w:rsidR="00380C0D">
        <w:t>wird eine Position X‘,</w:t>
      </w:r>
      <w:r>
        <w:t xml:space="preserve"> Y‘ zurückgegeben, also die </w:t>
      </w:r>
      <w:r w:rsidR="00380C0D">
        <w:t>transformierte</w:t>
      </w:r>
      <w:r w:rsidR="00635876">
        <w:t xml:space="preserve"> </w:t>
      </w:r>
      <w:r w:rsidR="00380C0D">
        <w:t>Position der jeweiligen</w:t>
      </w:r>
      <w:r w:rsidR="00635876">
        <w:t xml:space="preserve"> Project Note. </w:t>
      </w:r>
      <w:r w:rsidR="005F4785">
        <w:t xml:space="preserve">Die Performance der Berechnung ist wichtig, da beim </w:t>
      </w:r>
      <w:r w:rsidR="00380C0D">
        <w:t>Scrollen</w:t>
      </w:r>
      <w:r w:rsidR="005F4785">
        <w:t xml:space="preserve"> die Berechnung jeweils für jedes</w:t>
      </w:r>
      <w:r w:rsidR="00380C0D">
        <w:t xml:space="preserve"> einzelne</w:t>
      </w:r>
      <w:r w:rsidR="005F4785">
        <w:t xml:space="preserve"> Element neu durchgeführt werden muss, </w:t>
      </w:r>
      <w:r w:rsidR="00380C0D">
        <w:t>damit</w:t>
      </w:r>
      <w:r w:rsidR="005F4785">
        <w:t xml:space="preserve"> die Elemente </w:t>
      </w:r>
      <w:r w:rsidR="00380C0D">
        <w:t>an der</w:t>
      </w:r>
      <w:r w:rsidR="005F4785">
        <w:t xml:space="preserve"> richtigen </w:t>
      </w:r>
      <w:r w:rsidR="00380C0D">
        <w:t>Position</w:t>
      </w:r>
      <w:r w:rsidR="005F4785">
        <w:t xml:space="preserve"> in der richtigen Grösse</w:t>
      </w:r>
      <w:r w:rsidR="00380C0D">
        <w:t xml:space="preserve"> und Darstellung angeze</w:t>
      </w:r>
      <w:r w:rsidR="005F4785">
        <w:t>ig</w:t>
      </w:r>
      <w:r w:rsidR="00380C0D">
        <w:t>t werden</w:t>
      </w:r>
      <w:r w:rsidR="005F4785">
        <w:t xml:space="preserve">. </w:t>
      </w:r>
      <w:r w:rsidR="00380C0D">
        <w:t>Daher</w:t>
      </w:r>
      <w:r w:rsidR="00570049">
        <w:t xml:space="preserve"> muss speziell auf das Laufzeitverhalten geachtet werden, </w:t>
      </w:r>
      <w:r w:rsidR="00D82D81">
        <w:t>idealerweise</w:t>
      </w:r>
      <w:r w:rsidR="00570049">
        <w:t xml:space="preserve"> soll die Berechnung</w:t>
      </w:r>
      <w:r w:rsidR="004F24C0">
        <w:t xml:space="preserve"> pro Element</w:t>
      </w:r>
      <w:r w:rsidR="00570049">
        <w:t xml:space="preserve"> mit O(1) </w:t>
      </w:r>
      <w:r w:rsidR="00BE267A">
        <w:t>erfolgen</w:t>
      </w:r>
      <w:r w:rsidR="00570049">
        <w:t>.</w:t>
      </w:r>
      <w:r w:rsidR="00BE267A">
        <w:t xml:space="preserve"> Dies ist mithilfe von Folgen und Reihen möglich:</w:t>
      </w:r>
    </w:p>
    <w:p w:rsidR="00BE267A" w:rsidRDefault="00EE0352" w:rsidP="00914986">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k</m:t>
                  </m:r>
                </m:e>
                <m:sup>
                  <m:r>
                    <w:rPr>
                      <w:rFonts w:ascii="Cambria Math" w:hAnsi="Cambria Math"/>
                    </w:rPr>
                    <m:t>i</m:t>
                  </m:r>
                </m:sup>
              </m:s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n+1</m:t>
                  </m:r>
                </m:sup>
              </m:sSup>
              <m:r>
                <w:rPr>
                  <w:rFonts w:ascii="Cambria Math" w:hAnsi="Cambria Math"/>
                </w:rPr>
                <m:t>-1</m:t>
              </m:r>
            </m:num>
            <m:den>
              <m:r>
                <w:rPr>
                  <w:rFonts w:ascii="Cambria Math" w:hAnsi="Cambria Math"/>
                </w:rPr>
                <m:t>k-1</m:t>
              </m:r>
            </m:den>
          </m:f>
        </m:oMath>
      </m:oMathPara>
    </w:p>
    <w:p w:rsidR="00846A3C" w:rsidRDefault="002A7BD8" w:rsidP="00914986">
      <w:r>
        <w:t>Wobei</w:t>
      </w:r>
    </w:p>
    <w:p w:rsidR="002A7BD8" w:rsidRDefault="002A7BD8" w:rsidP="00914986">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D82D81" w:rsidRDefault="00D82D81">
      <w:pPr>
        <w:rPr>
          <w:rFonts w:asciiTheme="majorHAnsi" w:hAnsiTheme="majorHAnsi"/>
          <w:b/>
          <w:color w:val="4F4F59"/>
          <w:spacing w:val="15"/>
          <w:sz w:val="22"/>
          <w:szCs w:val="22"/>
        </w:rPr>
      </w:pPr>
      <w:r>
        <w:br w:type="page"/>
      </w:r>
    </w:p>
    <w:p w:rsidR="00FB175A" w:rsidRDefault="00FB175A" w:rsidP="00FB175A">
      <w:pPr>
        <w:pStyle w:val="Heading2"/>
      </w:pPr>
      <w:bookmarkStart w:id="18" w:name="_Toc311559480"/>
      <w:r>
        <w:lastRenderedPageBreak/>
        <w:t>Programmierung</w:t>
      </w:r>
      <w:bookmarkEnd w:id="18"/>
    </w:p>
    <w:p w:rsidR="00D95A3F" w:rsidRDefault="00D95A3F" w:rsidP="00D95A3F">
      <w:pPr>
        <w:pStyle w:val="Heading3"/>
      </w:pPr>
      <w:bookmarkStart w:id="19" w:name="_Toc311559481"/>
      <w:r>
        <w:t>Implementation</w:t>
      </w:r>
      <w:bookmarkEnd w:id="19"/>
    </w:p>
    <w:p w:rsidR="00BE267A" w:rsidRDefault="00F4247E" w:rsidP="00BE267A">
      <w:r>
        <w:t>Die Implementation zur Theorie stellt ein weiteres</w:t>
      </w:r>
      <w:r w:rsidR="00D36F12">
        <w:t>,</w:t>
      </w:r>
      <w:r>
        <w:t xml:space="preserve"> eher schwieriges Problem dar. Da die Anforderungen klar sind, die Logik aber schwierig zu implementieren </w:t>
      </w:r>
      <w:r w:rsidR="00920E37">
        <w:t>ist</w:t>
      </w:r>
      <w:r>
        <w:t>, wurde für die Entwicklung TDD (Test Dr</w:t>
      </w:r>
      <w:r w:rsidR="00920E37">
        <w:t>iven Development) gewählt.</w:t>
      </w:r>
      <w:r w:rsidR="00371F74">
        <w:t xml:space="preserve"> </w:t>
      </w:r>
      <w:r w:rsidR="00F612DA">
        <w:t xml:space="preserve">Diese Tests umfassten die Berechnung der aktuellen Position, wie sich die </w:t>
      </w:r>
      <w:r w:rsidR="00ED4B4D">
        <w:t>Elemente</w:t>
      </w:r>
      <w:r w:rsidR="00F612DA">
        <w:t xml:space="preserve"> verh</w:t>
      </w:r>
      <w:r w:rsidR="00ED4B4D">
        <w:t>a</w:t>
      </w:r>
      <w:r w:rsidR="00F612DA">
        <w:t>lt</w:t>
      </w:r>
      <w:r w:rsidR="00ED4B4D">
        <w:t>en</w:t>
      </w:r>
      <w:r w:rsidR="00A72580">
        <w:t xml:space="preserve">, wenn </w:t>
      </w:r>
      <w:r w:rsidR="00F612DA">
        <w:t>zur nächsten Reihe gewechselt wird</w:t>
      </w:r>
      <w:r w:rsidR="00A72580">
        <w:t>,</w:t>
      </w:r>
      <w:r w:rsidR="00F612DA">
        <w:t xml:space="preserve"> wie sich die aktuelle Reihe und Spalte verhält</w:t>
      </w:r>
      <w:r w:rsidR="00A72580">
        <w:t xml:space="preserve"> und wie viele Elemente angezeigt werden</w:t>
      </w:r>
      <w:r w:rsidR="00F612DA">
        <w:t xml:space="preserve">. </w:t>
      </w:r>
      <w:r w:rsidR="00371F74">
        <w:t>Als der</w:t>
      </w:r>
      <w:r w:rsidR="00920E37">
        <w:t xml:space="preserve"> erste </w:t>
      </w:r>
      <w:r w:rsidR="00371F74">
        <w:t xml:space="preserve">Ansatz </w:t>
      </w:r>
      <w:r w:rsidR="00D36F12">
        <w:t>für die</w:t>
      </w:r>
      <w:r w:rsidR="00920E37">
        <w:t xml:space="preserve"> </w:t>
      </w:r>
      <w:r>
        <w:t>Implementation</w:t>
      </w:r>
      <w:r w:rsidR="00371F74">
        <w:t xml:space="preserve"> der 3D-Ansicht verworfen und durch einen neuen ersetzt wurde, hat sich die TDD Methode bewährt</w:t>
      </w:r>
      <w:r>
        <w:t>,</w:t>
      </w:r>
      <w:r w:rsidR="00371F74">
        <w:t xml:space="preserve"> da die zu Beginn geschriebenen Tests weiterhin verwendet werden konnten. Auch für die Optimierung der</w:t>
      </w:r>
      <w:r>
        <w:t xml:space="preserve"> Performance </w:t>
      </w:r>
      <w:r w:rsidR="00371F74">
        <w:t>war diese Vorgehensweise hilfreich</w:t>
      </w:r>
      <w:r>
        <w:t>.</w:t>
      </w:r>
    </w:p>
    <w:p w:rsidR="00F4247E" w:rsidRDefault="000D7D29" w:rsidP="00BE267A">
      <w:r>
        <w:t>Die Logik wurde in verschiedene Komponenten aufgeteilt:</w:t>
      </w:r>
    </w:p>
    <w:p w:rsidR="000D7D29" w:rsidRDefault="005F4785" w:rsidP="000D7D29">
      <w:pPr>
        <w:keepNext/>
      </w:pPr>
      <w:r>
        <w:rPr>
          <w:noProof/>
          <w:lang w:eastAsia="de-CH"/>
        </w:rPr>
        <w:drawing>
          <wp:inline distT="0" distB="0" distL="0" distR="0" wp14:anchorId="5B46E948" wp14:editId="4A704B8B">
            <wp:extent cx="3928262" cy="3028492"/>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309" t="10907" r="2263" b="5456"/>
                    <a:stretch/>
                  </pic:blipFill>
                  <pic:spPr bwMode="auto">
                    <a:xfrm>
                      <a:off x="0" y="0"/>
                      <a:ext cx="3930761" cy="3030419"/>
                    </a:xfrm>
                    <a:prstGeom prst="rect">
                      <a:avLst/>
                    </a:prstGeom>
                    <a:ln>
                      <a:noFill/>
                    </a:ln>
                    <a:extLst>
                      <a:ext uri="{53640926-AAD7-44D8-BBD7-CCE9431645EC}">
                        <a14:shadowObscured xmlns:a14="http://schemas.microsoft.com/office/drawing/2010/main"/>
                      </a:ext>
                    </a:extLst>
                  </pic:spPr>
                </pic:pic>
              </a:graphicData>
            </a:graphic>
          </wp:inline>
        </w:drawing>
      </w:r>
    </w:p>
    <w:p w:rsidR="00C36EAC" w:rsidRDefault="000D7D29" w:rsidP="000D7D29">
      <w:pPr>
        <w:pStyle w:val="Caption"/>
      </w:pPr>
      <w:bookmarkStart w:id="20" w:name="_Toc311544330"/>
      <w:r>
        <w:t xml:space="preserve">Abbildung </w:t>
      </w:r>
      <w:fldSimple w:instr=" SEQ Abbildung \* ARABIC ">
        <w:r w:rsidR="00A52DED">
          <w:rPr>
            <w:noProof/>
          </w:rPr>
          <w:t>5</w:t>
        </w:r>
      </w:fldSimple>
      <w:r>
        <w:t xml:space="preserve"> - Dependency Diagram 3D Komponenten</w:t>
      </w:r>
      <w:bookmarkEnd w:id="20"/>
    </w:p>
    <w:p w:rsidR="009040D0" w:rsidRDefault="009040D0" w:rsidP="000D7D29">
      <w:pPr>
        <w:rPr>
          <w:b/>
        </w:rPr>
      </w:pPr>
      <w:r>
        <w:rPr>
          <w:b/>
        </w:rPr>
        <w:t>Position3D</w:t>
      </w:r>
    </w:p>
    <w:p w:rsidR="009040D0" w:rsidRPr="009040D0" w:rsidRDefault="009040D0" w:rsidP="000D7D29">
      <w:r>
        <w:t>Ein Value Object, das eine 3D</w:t>
      </w:r>
      <w:r w:rsidR="00610ACC">
        <w:t>-</w:t>
      </w:r>
      <w:r>
        <w:t>Position speichert.</w:t>
      </w:r>
    </w:p>
    <w:p w:rsidR="000D7D29" w:rsidRDefault="000D7D29" w:rsidP="000D7D29">
      <w:pPr>
        <w:rPr>
          <w:b/>
        </w:rPr>
      </w:pPr>
      <w:r>
        <w:rPr>
          <w:b/>
        </w:rPr>
        <w:t>IPanel3DScaleFunction</w:t>
      </w:r>
    </w:p>
    <w:p w:rsidR="000D7D29" w:rsidRDefault="000D7D29" w:rsidP="000D7D29">
      <w:r>
        <w:t>Stell</w:t>
      </w:r>
      <w:r w:rsidR="00920E37">
        <w:t>t das Interface zur Verfügung, welches</w:t>
      </w:r>
      <w:r>
        <w:t xml:space="preserve"> eine ScaleFunction bieten muss.</w:t>
      </w:r>
    </w:p>
    <w:p w:rsidR="000D7D29" w:rsidRPr="009534CB" w:rsidRDefault="000D7D29" w:rsidP="000D7D29">
      <w:pPr>
        <w:rPr>
          <w:b/>
        </w:rPr>
      </w:pPr>
      <w:r w:rsidRPr="009534CB">
        <w:rPr>
          <w:b/>
        </w:rPr>
        <w:t>Panel3DLinearScaleFunction</w:t>
      </w:r>
    </w:p>
    <w:p w:rsidR="009040D0" w:rsidRPr="00371F74" w:rsidRDefault="000D7D29" w:rsidP="009040D0">
      <w:r w:rsidRPr="00371F74">
        <w:t>Ein</w:t>
      </w:r>
      <w:r w:rsidR="00371F74" w:rsidRPr="00371F74">
        <w:t xml:space="preserve">e </w:t>
      </w:r>
      <w:r w:rsidR="00371F74">
        <w:t>das</w:t>
      </w:r>
      <w:r w:rsidR="00371F74" w:rsidRPr="00371F74">
        <w:t xml:space="preserve"> Interface</w:t>
      </w:r>
      <w:r w:rsidRPr="00371F74">
        <w:t xml:space="preserve"> </w:t>
      </w:r>
      <w:r w:rsidRPr="00371F74">
        <w:rPr>
          <w:b/>
        </w:rPr>
        <w:t>IPanel3DScaleFunction</w:t>
      </w:r>
      <w:r w:rsidR="00371F74" w:rsidRPr="00371F74">
        <w:t xml:space="preserve"> </w:t>
      </w:r>
      <w:r w:rsidR="00371F74">
        <w:t>implementierende</w:t>
      </w:r>
      <w:r w:rsidR="00371F74" w:rsidRPr="00371F74">
        <w:t xml:space="preserve"> Klasse</w:t>
      </w:r>
      <w:r w:rsidRPr="00371F74">
        <w:t>, die linear skaliert.</w:t>
      </w:r>
    </w:p>
    <w:p w:rsidR="009040D0" w:rsidRPr="009534CB" w:rsidRDefault="009040D0" w:rsidP="009040D0">
      <w:pPr>
        <w:rPr>
          <w:b/>
        </w:rPr>
      </w:pPr>
      <w:r w:rsidRPr="009534CB">
        <w:rPr>
          <w:b/>
        </w:rPr>
        <w:t>Panel3DPositionCalculator</w:t>
      </w:r>
    </w:p>
    <w:p w:rsidR="009040D0" w:rsidRDefault="009040D0" w:rsidP="009040D0">
      <w:r>
        <w:t xml:space="preserve">Der Calculator rechnet eine bestimmte Position aus, wobei er mit einer bestimmten </w:t>
      </w:r>
      <w:r>
        <w:rPr>
          <w:b/>
        </w:rPr>
        <w:t>IPanel3DScaleFunction</w:t>
      </w:r>
      <w:r>
        <w:t xml:space="preserve"> arbeitet. Als Input erhält er für jede Berechnung eine bestimmte Reihe und Spalte</w:t>
      </w:r>
      <w:r w:rsidR="00371F74">
        <w:t xml:space="preserve"> (X, Y Position)</w:t>
      </w:r>
      <w:r>
        <w:t>.</w:t>
      </w:r>
    </w:p>
    <w:p w:rsidR="009040D0" w:rsidRDefault="009040D0" w:rsidP="009040D0">
      <w:pPr>
        <w:rPr>
          <w:b/>
        </w:rPr>
      </w:pPr>
      <w:r>
        <w:rPr>
          <w:b/>
        </w:rPr>
        <w:t>Panel3DPositioner</w:t>
      </w:r>
    </w:p>
    <w:p w:rsidR="009040D0" w:rsidRDefault="009040D0" w:rsidP="009040D0">
      <w:r>
        <w:t>Der Positioner ist dafür verantwortlich, die einzelnen Elemente im Panel anzuordnen.</w:t>
      </w:r>
    </w:p>
    <w:p w:rsidR="009040D0" w:rsidRPr="000D7D29" w:rsidRDefault="009040D0" w:rsidP="009040D0">
      <w:pPr>
        <w:rPr>
          <w:b/>
        </w:rPr>
      </w:pPr>
      <w:r w:rsidRPr="000D7D29">
        <w:rPr>
          <w:b/>
        </w:rPr>
        <w:t>Panel3D</w:t>
      </w:r>
    </w:p>
    <w:p w:rsidR="009040D0" w:rsidRDefault="009040D0" w:rsidP="009040D0">
      <w:r>
        <w:t>Diese Komponente stellt das Panel dar. Es ist für die Events und für den Zustand des Panels verantwortlich.</w:t>
      </w:r>
    </w:p>
    <w:p w:rsidR="00275F9B" w:rsidRDefault="00275F9B">
      <w:pPr>
        <w:rPr>
          <w:color w:val="4F4F59"/>
          <w:spacing w:val="15"/>
          <w:sz w:val="22"/>
          <w:szCs w:val="22"/>
        </w:rPr>
      </w:pPr>
      <w:r>
        <w:br w:type="page"/>
      </w:r>
    </w:p>
    <w:p w:rsidR="00D95A3F" w:rsidRDefault="00D95A3F" w:rsidP="00D95A3F">
      <w:pPr>
        <w:pStyle w:val="Heading3"/>
      </w:pPr>
      <w:bookmarkStart w:id="21" w:name="_Toc311559482"/>
      <w:r>
        <w:lastRenderedPageBreak/>
        <w:t>Resultat</w:t>
      </w:r>
      <w:bookmarkEnd w:id="21"/>
    </w:p>
    <w:p w:rsidR="00D95A3F" w:rsidRDefault="00275F9B" w:rsidP="00D95A3F">
      <w:r>
        <w:t>Das</w:t>
      </w:r>
      <w:r w:rsidR="00610ACC">
        <w:t xml:space="preserve"> Endergebnis</w:t>
      </w:r>
      <w:r w:rsidR="00D95A3F">
        <w:t xml:space="preserve"> </w:t>
      </w:r>
      <w:r>
        <w:t>ist</w:t>
      </w:r>
      <w:r w:rsidR="00610ACC">
        <w:t xml:space="preserve"> eine komplexe 3D-Ansicht, welche</w:t>
      </w:r>
      <w:r w:rsidR="00D95A3F">
        <w:t xml:space="preserve"> in rela</w:t>
      </w:r>
      <w:r w:rsidR="00610ACC">
        <w:t xml:space="preserve">tiv wenig Zeit </w:t>
      </w:r>
      <w:r w:rsidR="00D95A3F">
        <w:t>programmiert</w:t>
      </w:r>
      <w:r w:rsidR="00610ACC">
        <w:t xml:space="preserve"> wurde. Die Ansicht skaliert die Reihen und Spalten für</w:t>
      </w:r>
      <w:r w:rsidR="00D95A3F">
        <w:t xml:space="preserve"> beliebig</w:t>
      </w:r>
      <w:r w:rsidR="00610ACC">
        <w:t>e Fenstergrössen und ist performant</w:t>
      </w:r>
      <w:r w:rsidR="00D95A3F">
        <w:t>. Die einzelnen Elemente</w:t>
      </w:r>
      <w:r>
        <w:t>, welche sich in der Ansicht befinden,</w:t>
      </w:r>
      <w:r w:rsidR="00D95A3F">
        <w:t xml:space="preserve"> können auch selektiert werden</w:t>
      </w:r>
      <w:r w:rsidR="00A52DED">
        <w:t xml:space="preserve"> und auch die Effekte von WPF (z.B. Schatten, Rahmen) können ganz normal auf die Elemente angewendet werden</w:t>
      </w:r>
      <w:r w:rsidR="00D95A3F">
        <w:t>.</w:t>
      </w:r>
    </w:p>
    <w:p w:rsidR="00D95A3F" w:rsidRPr="00D95A3F" w:rsidRDefault="00D95A3F" w:rsidP="00D95A3F">
      <w:r>
        <w:t xml:space="preserve">Hier </w:t>
      </w:r>
      <w:r w:rsidR="00A52DED">
        <w:t>ein Beispiel des Schlussresultates</w:t>
      </w:r>
      <w:r>
        <w:t>:</w:t>
      </w:r>
    </w:p>
    <w:p w:rsidR="00D95A3F" w:rsidRDefault="00D95A3F" w:rsidP="00A52DED">
      <w:pPr>
        <w:keepNext/>
        <w:jc w:val="center"/>
      </w:pPr>
      <w:r>
        <w:rPr>
          <w:noProof/>
          <w:lang w:eastAsia="de-CH"/>
        </w:rPr>
        <w:drawing>
          <wp:inline distT="0" distB="0" distL="0" distR="0" wp14:anchorId="19916C2C" wp14:editId="7AEF8BF4">
            <wp:extent cx="5760720" cy="3428504"/>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428504"/>
                    </a:xfrm>
                    <a:prstGeom prst="rect">
                      <a:avLst/>
                    </a:prstGeom>
                  </pic:spPr>
                </pic:pic>
              </a:graphicData>
            </a:graphic>
          </wp:inline>
        </w:drawing>
      </w:r>
    </w:p>
    <w:p w:rsidR="00D95A3F" w:rsidRDefault="00D95A3F" w:rsidP="00D95A3F">
      <w:pPr>
        <w:pStyle w:val="Caption"/>
        <w:jc w:val="center"/>
      </w:pPr>
      <w:bookmarkStart w:id="22" w:name="_Toc311544331"/>
      <w:r>
        <w:t xml:space="preserve">Abbildung </w:t>
      </w:r>
      <w:fldSimple w:instr=" SEQ Abbildung \* ARABIC ">
        <w:r w:rsidR="00A52DED">
          <w:rPr>
            <w:noProof/>
          </w:rPr>
          <w:t>6</w:t>
        </w:r>
      </w:fldSimple>
      <w:r>
        <w:t xml:space="preserve"> - </w:t>
      </w:r>
      <w:r w:rsidR="00A52DED">
        <w:t>Vollbild</w:t>
      </w:r>
      <w:r>
        <w:t xml:space="preserve"> Ansicht</w:t>
      </w:r>
      <w:bookmarkEnd w:id="22"/>
    </w:p>
    <w:p w:rsidR="00371F74" w:rsidRDefault="00371F74">
      <w:pPr>
        <w:rPr>
          <w:rFonts w:asciiTheme="majorHAnsi" w:hAnsiTheme="majorHAnsi"/>
          <w:b/>
          <w:bCs/>
          <w:color w:val="4F4F59"/>
          <w:spacing w:val="15"/>
          <w:sz w:val="24"/>
          <w:szCs w:val="22"/>
        </w:rPr>
      </w:pPr>
      <w:r>
        <w:br w:type="page"/>
      </w:r>
    </w:p>
    <w:p w:rsidR="004259EA" w:rsidRDefault="00C36EAC" w:rsidP="00C36EAC">
      <w:pPr>
        <w:pStyle w:val="Heading1"/>
      </w:pPr>
      <w:bookmarkStart w:id="23" w:name="_Toc311559483"/>
      <w:r>
        <w:lastRenderedPageBreak/>
        <w:t>Weiterentwicklung</w:t>
      </w:r>
      <w:bookmarkEnd w:id="23"/>
    </w:p>
    <w:p w:rsidR="00A52DED" w:rsidRDefault="00104D5C" w:rsidP="00A52DED">
      <w:r>
        <w:t xml:space="preserve">Da </w:t>
      </w:r>
      <w:r w:rsidR="00CC4C1C">
        <w:t>der Fokus dieser</w:t>
      </w:r>
      <w:r>
        <w:t xml:space="preserve"> Arbeit auf</w:t>
      </w:r>
      <w:r w:rsidR="00275F9B">
        <w:t xml:space="preserve"> der Grundfunktionalität der Software lag, war die Zeit zur Entwick</w:t>
      </w:r>
      <w:r w:rsidR="00CC4C1C">
        <w:t>lung von Begeisterungsfaktoren</w:t>
      </w:r>
      <w:r w:rsidR="00275F9B">
        <w:t xml:space="preserve"> von Beginn her begrenzt.</w:t>
      </w:r>
      <w:r w:rsidR="00F37CDA">
        <w:t xml:space="preserve"> Es zeigte sich, dass die Unterst</w:t>
      </w:r>
      <w:r w:rsidR="00D971BC">
        <w:t>ützung von interaktivem Scrolling</w:t>
      </w:r>
      <w:r w:rsidR="00F37CDA">
        <w:t xml:space="preserve"> in der </w:t>
      </w:r>
      <w:bookmarkStart w:id="24" w:name="_GoBack"/>
      <w:bookmarkEnd w:id="24"/>
      <w:r w:rsidR="00F37CDA">
        <w:t>Perspective Wall nicht in der verfügbaren Zeit realisierbar war.</w:t>
      </w:r>
      <w:r w:rsidR="00654038">
        <w:t xml:space="preserve"> Daher wurde das 3D-Projekt</w:t>
      </w:r>
      <w:r>
        <w:t xml:space="preserve"> </w:t>
      </w:r>
      <w:r w:rsidR="00654038">
        <w:t>eingestellt.</w:t>
      </w:r>
    </w:p>
    <w:p w:rsidR="00104D5C" w:rsidRDefault="00104D5C" w:rsidP="00A52DED">
      <w:r>
        <w:t>Falls das Scrolling noch implementiert wird, ist da</w:t>
      </w:r>
      <w:r w:rsidR="00654038">
        <w:t>rauf zu achten, dass die Scroll-</w:t>
      </w:r>
      <w:r>
        <w:t xml:space="preserve">Auswirkung im unteren Bereich vom Panel stärker ist als im oberen. </w:t>
      </w:r>
      <w:r w:rsidR="00654038">
        <w:t>Der Grund dafür, ist, dass</w:t>
      </w:r>
      <w:r>
        <w:t xml:space="preserve"> </w:t>
      </w:r>
      <w:r w:rsidR="00654038">
        <w:t xml:space="preserve">sich </w:t>
      </w:r>
      <w:r>
        <w:t>der Finger oder die Maus</w:t>
      </w:r>
      <w:r w:rsidR="00654038">
        <w:t xml:space="preserve"> während dem Scrollvorgang</w:t>
      </w:r>
      <w:r>
        <w:t xml:space="preserve"> immer über dem gleichen Element </w:t>
      </w:r>
      <w:r w:rsidR="00654038">
        <w:t>befinden</w:t>
      </w:r>
      <w:r>
        <w:t xml:space="preserve"> soll.</w:t>
      </w:r>
    </w:p>
    <w:p w:rsidR="009307EE" w:rsidRDefault="009307EE" w:rsidP="00A52DED">
      <w:r>
        <w:t>Zusätzlich könnte für viele Elemente auch eine Virtualisierung</w:t>
      </w:r>
      <w:r w:rsidR="00654038">
        <w:t xml:space="preserve"> der nicht sichtbaren Elemente in der Liste</w:t>
      </w:r>
      <w:r>
        <w:t xml:space="preserve"> wichtig sein, da so die Performance gesteigert werden </w:t>
      </w:r>
      <w:r w:rsidR="00654038">
        <w:t>kann</w:t>
      </w:r>
      <w:r>
        <w:t>.</w:t>
      </w:r>
    </w:p>
    <w:p w:rsidR="009307EE" w:rsidRDefault="009307EE" w:rsidP="00A52DED">
      <w:r>
        <w:t xml:space="preserve">Weiter wäre es auch möglich, die </w:t>
      </w:r>
      <w:r w:rsidR="00654038">
        <w:t>Positions-</w:t>
      </w:r>
      <w:r>
        <w:t>Berechnungen zu parallelisiere</w:t>
      </w:r>
      <w:r w:rsidR="00654038">
        <w:t>n, da die einzelnen Positionen</w:t>
      </w:r>
      <w:r>
        <w:t xml:space="preserve"> unabhängig voneinander ausgerechnet werden können. Dies wird speziell in der Zukunft, wenn mehr Kerne für die Berechnung zur Verfügung stehen, wichtig sein.</w:t>
      </w:r>
    </w:p>
    <w:p w:rsidR="00371F74" w:rsidRDefault="00371F74">
      <w:pPr>
        <w:rPr>
          <w:rFonts w:asciiTheme="majorHAnsi" w:hAnsiTheme="majorHAnsi"/>
          <w:b/>
          <w:bCs/>
          <w:color w:val="4F4F59"/>
          <w:spacing w:val="15"/>
          <w:sz w:val="24"/>
          <w:szCs w:val="22"/>
        </w:rPr>
      </w:pPr>
      <w:r>
        <w:br w:type="page"/>
      </w:r>
    </w:p>
    <w:p w:rsidR="009307EE" w:rsidRDefault="009307EE" w:rsidP="009307EE">
      <w:pPr>
        <w:pStyle w:val="Heading1"/>
      </w:pPr>
      <w:bookmarkStart w:id="25" w:name="_Toc311559484"/>
      <w:r>
        <w:lastRenderedPageBreak/>
        <w:t>Fazit</w:t>
      </w:r>
      <w:bookmarkEnd w:id="25"/>
    </w:p>
    <w:p w:rsidR="00BA7DCD" w:rsidRDefault="009307EE" w:rsidP="009307EE">
      <w:r>
        <w:t>Die Entwicklung eines eigenen Panels</w:t>
      </w:r>
      <w:r w:rsidR="00BA7DCD">
        <w:t xml:space="preserve"> ist etwas aufwändig und komplex. Wenn dazu auch noch etwa</w:t>
      </w:r>
      <w:r w:rsidR="002221EC">
        <w:t>s in 3D dargestellt werden muss</w:t>
      </w:r>
      <w:r w:rsidR="00BA7DCD">
        <w:t xml:space="preserve"> und </w:t>
      </w:r>
      <w:r w:rsidR="002221EC">
        <w:t xml:space="preserve">viel Mathematik benötigt wird, </w:t>
      </w:r>
      <w:r w:rsidR="00BA7DCD">
        <w:t xml:space="preserve">wird es umso schwieriger. Das Ganze dann auch noch skalierbar und mit guter Performance zu implementieren, </w:t>
      </w:r>
      <w:r w:rsidR="002221EC">
        <w:t>vergrössert die</w:t>
      </w:r>
      <w:r w:rsidR="00BA7DCD">
        <w:t xml:space="preserve"> Komplexität</w:t>
      </w:r>
      <w:r w:rsidR="002221EC">
        <w:t xml:space="preserve"> zusätzlich</w:t>
      </w:r>
      <w:r w:rsidR="00BA7DCD">
        <w:t xml:space="preserve">. </w:t>
      </w:r>
      <w:r w:rsidR="002221EC">
        <w:t>Darüber hinaus</w:t>
      </w:r>
      <w:r w:rsidR="00BA7DCD">
        <w:t xml:space="preserve"> soll der Code auch noch einfach wartbar sein.</w:t>
      </w:r>
    </w:p>
    <w:p w:rsidR="00BA7DCD" w:rsidRDefault="002221EC" w:rsidP="009307EE">
      <w:r>
        <w:t>Abschliessend</w:t>
      </w:r>
      <w:r w:rsidR="00BA7DCD">
        <w:t xml:space="preserve"> muss gesagt werden, dass die Entwicklung in diesem Bereich zwar sehr anspruchsvoll war, aber auch viel Spass gemacht hat. Speziell hervorzuheben ist der Einsatz von </w:t>
      </w:r>
      <w:r w:rsidR="009B2369">
        <w:t>Test Driven Development (TDD)</w:t>
      </w:r>
      <w:r w:rsidR="00BA7DCD">
        <w:t>, der die Entwicklung sehr stark beschleunigt hat und durch den auch viele Fehler schnell identifiziert werden konnten.</w:t>
      </w:r>
    </w:p>
    <w:p w:rsidR="00BA7DCD" w:rsidRDefault="00BA7DCD" w:rsidP="009307EE">
      <w:r>
        <w:t>Es ist natürlich schade, wenn eine Entwicklung nach viel Einsatz pausier</w:t>
      </w:r>
      <w:r w:rsidR="002221EC">
        <w:t xml:space="preserve">t </w:t>
      </w:r>
      <w:r w:rsidR="002C22AF">
        <w:t>bzw.</w:t>
      </w:r>
      <w:r w:rsidR="002221EC">
        <w:t xml:space="preserve"> abgebrochen werden muss, </w:t>
      </w:r>
      <w:r>
        <w:t xml:space="preserve">aber in dieser Situation mit </w:t>
      </w:r>
      <w:r w:rsidR="002C22AF">
        <w:t>Zeitdruck für andere Funktionalitäten</w:t>
      </w:r>
      <w:r>
        <w:t xml:space="preserve"> war das die einzige gangbare Lösung.</w:t>
      </w:r>
    </w:p>
    <w:sectPr w:rsidR="00BA7DCD" w:rsidSect="008E328B">
      <w:headerReference w:type="default" r:id="rId16"/>
      <w:footerReference w:type="default" r:id="rId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0352" w:rsidRDefault="00EE0352" w:rsidP="008F2373">
      <w:pPr>
        <w:spacing w:after="0"/>
      </w:pPr>
      <w:r>
        <w:separator/>
      </w:r>
    </w:p>
  </w:endnote>
  <w:endnote w:type="continuationSeparator" w:id="0">
    <w:p w:rsidR="00EE0352" w:rsidRDefault="00EE035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34CB" w:rsidRPr="009534CB" w:rsidRDefault="00610ACC" w:rsidP="009534CB">
    <w:pPr>
      <w:pStyle w:val="NoSpacing"/>
      <w:rPr>
        <w:rFonts w:asciiTheme="majorHAnsi" w:eastAsiaTheme="majorEastAsia" w:hAnsiTheme="majorHAnsi" w:cstheme="majorBidi"/>
        <w:color w:val="5C5C71"/>
        <w:sz w:val="80"/>
        <w:szCs w:val="80"/>
        <w:lang w:val="en-US"/>
      </w:rPr>
    </w:pPr>
    <w:r w:rsidRPr="009534CB">
      <w:rPr>
        <w:lang w:val="en-US"/>
      </w:rPr>
      <w:t xml:space="preserve">Project Flip 2.0 </w:t>
    </w:r>
    <w:r w:rsidR="009534CB">
      <w:rPr>
        <w:lang w:val="en-US"/>
      </w:rPr>
      <w:t>-</w:t>
    </w:r>
    <w:r w:rsidRPr="009534CB">
      <w:rPr>
        <w:lang w:val="en-US"/>
      </w:rPr>
      <w:t xml:space="preserve"> </w:t>
    </w:r>
    <w:r w:rsidR="009534CB" w:rsidRPr="009534CB">
      <w:rPr>
        <w:lang w:val="en-US"/>
      </w:rPr>
      <w:t>Prototype Perspective Wall</w:t>
    </w:r>
  </w:p>
  <w:p w:rsidR="00610ACC" w:rsidRDefault="00610ACC">
    <w:pPr>
      <w:pStyle w:val="Footer"/>
    </w:pPr>
    <w:r w:rsidRPr="009534CB">
      <w:rPr>
        <w:lang w:val="en-US"/>
      </w:rPr>
      <w:tab/>
    </w:r>
    <w:r>
      <w:fldChar w:fldCharType="begin"/>
    </w:r>
    <w:r>
      <w:instrText xml:space="preserve"> DATE  \@ "d. MMMM yyyy"  \* MERGEFORMAT </w:instrText>
    </w:r>
    <w:r>
      <w:fldChar w:fldCharType="separate"/>
    </w:r>
    <w:r w:rsidR="001C635A">
      <w:rPr>
        <w:noProof/>
      </w:rPr>
      <w:t>22.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6309EA" w:rsidRPr="006309EA">
      <w:rPr>
        <w:b/>
        <w:noProof/>
        <w:lang w:val="de-DE"/>
      </w:rPr>
      <w:t>8</w:t>
    </w:r>
    <w:r>
      <w:rPr>
        <w:b/>
      </w:rPr>
      <w:fldChar w:fldCharType="end"/>
    </w:r>
    <w:r>
      <w:rPr>
        <w:lang w:val="de-DE"/>
      </w:rPr>
      <w:t xml:space="preserve"> von </w:t>
    </w:r>
    <w:r w:rsidR="00EE0352">
      <w:fldChar w:fldCharType="begin"/>
    </w:r>
    <w:r w:rsidR="00EE0352">
      <w:instrText>NUMPAGES  \* Arabic  \* MERGEFORMAT</w:instrText>
    </w:r>
    <w:r w:rsidR="00EE0352">
      <w:fldChar w:fldCharType="separate"/>
    </w:r>
    <w:r w:rsidR="006309EA" w:rsidRPr="006309EA">
      <w:rPr>
        <w:b/>
        <w:noProof/>
        <w:lang w:val="de-DE"/>
      </w:rPr>
      <w:t>9</w:t>
    </w:r>
    <w:r w:rsidR="00EE0352">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0352" w:rsidRDefault="00EE0352" w:rsidP="008F2373">
      <w:pPr>
        <w:spacing w:after="0"/>
      </w:pPr>
      <w:r>
        <w:separator/>
      </w:r>
    </w:p>
  </w:footnote>
  <w:footnote w:type="continuationSeparator" w:id="0">
    <w:p w:rsidR="00EE0352" w:rsidRDefault="00EE0352"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ACC" w:rsidRDefault="00610ACC">
    <w:pPr>
      <w:pStyle w:val="Header"/>
    </w:pPr>
    <w:r>
      <w:rPr>
        <w:b/>
        <w:bCs/>
        <w:noProof/>
        <w:lang w:eastAsia="de-CH"/>
      </w:rPr>
      <w:drawing>
        <wp:anchor distT="0" distB="0" distL="114300" distR="114300" simplePos="0" relativeHeight="251659264" behindDoc="1" locked="0" layoutInCell="1" allowOverlap="1" wp14:anchorId="1489D086" wp14:editId="06116F50">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4786286"/>
    <w:multiLevelType w:val="hybridMultilevel"/>
    <w:tmpl w:val="13F4B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8C1"/>
    <w:rsid w:val="000019C8"/>
    <w:rsid w:val="0004292F"/>
    <w:rsid w:val="00064F07"/>
    <w:rsid w:val="00077D2A"/>
    <w:rsid w:val="000917AE"/>
    <w:rsid w:val="0009232E"/>
    <w:rsid w:val="00097AB6"/>
    <w:rsid w:val="000A2C34"/>
    <w:rsid w:val="000B1504"/>
    <w:rsid w:val="000B658F"/>
    <w:rsid w:val="000D7D29"/>
    <w:rsid w:val="000E0684"/>
    <w:rsid w:val="000E0D9E"/>
    <w:rsid w:val="000E71F7"/>
    <w:rsid w:val="00104D5C"/>
    <w:rsid w:val="001137B6"/>
    <w:rsid w:val="001209C7"/>
    <w:rsid w:val="001306D3"/>
    <w:rsid w:val="00134F42"/>
    <w:rsid w:val="001471C4"/>
    <w:rsid w:val="0015791C"/>
    <w:rsid w:val="00157C14"/>
    <w:rsid w:val="001609C2"/>
    <w:rsid w:val="0018193C"/>
    <w:rsid w:val="001A1A4B"/>
    <w:rsid w:val="001A7C8C"/>
    <w:rsid w:val="001B3F6C"/>
    <w:rsid w:val="001C635A"/>
    <w:rsid w:val="001D17F5"/>
    <w:rsid w:val="001D27B0"/>
    <w:rsid w:val="001D5E35"/>
    <w:rsid w:val="001E3ABD"/>
    <w:rsid w:val="001F00D9"/>
    <w:rsid w:val="001F1125"/>
    <w:rsid w:val="001F2A8C"/>
    <w:rsid w:val="001F61F8"/>
    <w:rsid w:val="001F7A20"/>
    <w:rsid w:val="002052A8"/>
    <w:rsid w:val="002221EC"/>
    <w:rsid w:val="002226AA"/>
    <w:rsid w:val="00223137"/>
    <w:rsid w:val="00224661"/>
    <w:rsid w:val="00225791"/>
    <w:rsid w:val="002303D2"/>
    <w:rsid w:val="00240873"/>
    <w:rsid w:val="00254C4E"/>
    <w:rsid w:val="00261954"/>
    <w:rsid w:val="0026560F"/>
    <w:rsid w:val="00275F9B"/>
    <w:rsid w:val="00281B50"/>
    <w:rsid w:val="00283F8A"/>
    <w:rsid w:val="002840DC"/>
    <w:rsid w:val="002A7BD8"/>
    <w:rsid w:val="002B6D39"/>
    <w:rsid w:val="002C22AF"/>
    <w:rsid w:val="002D4708"/>
    <w:rsid w:val="002D7165"/>
    <w:rsid w:val="002E16A4"/>
    <w:rsid w:val="002E65A6"/>
    <w:rsid w:val="002F28DD"/>
    <w:rsid w:val="00304E67"/>
    <w:rsid w:val="00330D72"/>
    <w:rsid w:val="00334AE7"/>
    <w:rsid w:val="00344F3A"/>
    <w:rsid w:val="00353578"/>
    <w:rsid w:val="00371F74"/>
    <w:rsid w:val="003808F8"/>
    <w:rsid w:val="00380C0D"/>
    <w:rsid w:val="00381030"/>
    <w:rsid w:val="003A0ADD"/>
    <w:rsid w:val="003A5C55"/>
    <w:rsid w:val="003C179C"/>
    <w:rsid w:val="003C3BB7"/>
    <w:rsid w:val="003E40FB"/>
    <w:rsid w:val="00410DE2"/>
    <w:rsid w:val="00416CE7"/>
    <w:rsid w:val="00420BF8"/>
    <w:rsid w:val="004259EA"/>
    <w:rsid w:val="00446559"/>
    <w:rsid w:val="00453A9B"/>
    <w:rsid w:val="00456D39"/>
    <w:rsid w:val="00477C5E"/>
    <w:rsid w:val="004808CF"/>
    <w:rsid w:val="00492313"/>
    <w:rsid w:val="00493A8D"/>
    <w:rsid w:val="00496465"/>
    <w:rsid w:val="004A0A14"/>
    <w:rsid w:val="004A4BAC"/>
    <w:rsid w:val="004A52C6"/>
    <w:rsid w:val="004B59F8"/>
    <w:rsid w:val="004C74AF"/>
    <w:rsid w:val="004D3C3F"/>
    <w:rsid w:val="004D63D3"/>
    <w:rsid w:val="004F24C0"/>
    <w:rsid w:val="00504D9B"/>
    <w:rsid w:val="005163FB"/>
    <w:rsid w:val="00516800"/>
    <w:rsid w:val="00533736"/>
    <w:rsid w:val="005532E5"/>
    <w:rsid w:val="00560405"/>
    <w:rsid w:val="00562FE9"/>
    <w:rsid w:val="00570049"/>
    <w:rsid w:val="005817E3"/>
    <w:rsid w:val="00585FDE"/>
    <w:rsid w:val="00586F18"/>
    <w:rsid w:val="00587FA3"/>
    <w:rsid w:val="005A4F66"/>
    <w:rsid w:val="005B081C"/>
    <w:rsid w:val="005C683D"/>
    <w:rsid w:val="005C7F61"/>
    <w:rsid w:val="005D0658"/>
    <w:rsid w:val="005E1D61"/>
    <w:rsid w:val="005E2896"/>
    <w:rsid w:val="005E3310"/>
    <w:rsid w:val="005E6C04"/>
    <w:rsid w:val="005F4785"/>
    <w:rsid w:val="0060330A"/>
    <w:rsid w:val="00610ACC"/>
    <w:rsid w:val="00613DF8"/>
    <w:rsid w:val="006156A4"/>
    <w:rsid w:val="0061691E"/>
    <w:rsid w:val="00617CC6"/>
    <w:rsid w:val="006309EA"/>
    <w:rsid w:val="00635876"/>
    <w:rsid w:val="00636F03"/>
    <w:rsid w:val="00641110"/>
    <w:rsid w:val="00651384"/>
    <w:rsid w:val="00654038"/>
    <w:rsid w:val="006546E7"/>
    <w:rsid w:val="00657C67"/>
    <w:rsid w:val="0066070B"/>
    <w:rsid w:val="0066221D"/>
    <w:rsid w:val="00671AFC"/>
    <w:rsid w:val="0068440F"/>
    <w:rsid w:val="00685E4A"/>
    <w:rsid w:val="00686974"/>
    <w:rsid w:val="00687113"/>
    <w:rsid w:val="0069221F"/>
    <w:rsid w:val="006939B6"/>
    <w:rsid w:val="00695F14"/>
    <w:rsid w:val="00697B43"/>
    <w:rsid w:val="006C308E"/>
    <w:rsid w:val="006C6507"/>
    <w:rsid w:val="006F2255"/>
    <w:rsid w:val="007056BE"/>
    <w:rsid w:val="00720443"/>
    <w:rsid w:val="00743D4B"/>
    <w:rsid w:val="0075029B"/>
    <w:rsid w:val="007537D1"/>
    <w:rsid w:val="007A158A"/>
    <w:rsid w:val="007A255C"/>
    <w:rsid w:val="007B442E"/>
    <w:rsid w:val="007B475D"/>
    <w:rsid w:val="007C6FDD"/>
    <w:rsid w:val="007D3AE9"/>
    <w:rsid w:val="007D405F"/>
    <w:rsid w:val="007E3A38"/>
    <w:rsid w:val="007E47BA"/>
    <w:rsid w:val="007F1FC9"/>
    <w:rsid w:val="007F3895"/>
    <w:rsid w:val="00823A29"/>
    <w:rsid w:val="00825E13"/>
    <w:rsid w:val="00826E05"/>
    <w:rsid w:val="008326B4"/>
    <w:rsid w:val="00844B7D"/>
    <w:rsid w:val="00846A3C"/>
    <w:rsid w:val="008575B8"/>
    <w:rsid w:val="00860CD3"/>
    <w:rsid w:val="00870C31"/>
    <w:rsid w:val="008722E3"/>
    <w:rsid w:val="00872DCC"/>
    <w:rsid w:val="00880C70"/>
    <w:rsid w:val="00887085"/>
    <w:rsid w:val="00896BDC"/>
    <w:rsid w:val="008A4E18"/>
    <w:rsid w:val="008B4263"/>
    <w:rsid w:val="008C54BF"/>
    <w:rsid w:val="008E328B"/>
    <w:rsid w:val="008F2373"/>
    <w:rsid w:val="008F254E"/>
    <w:rsid w:val="008F40D8"/>
    <w:rsid w:val="00901E74"/>
    <w:rsid w:val="009030F0"/>
    <w:rsid w:val="009040D0"/>
    <w:rsid w:val="009078C1"/>
    <w:rsid w:val="00914986"/>
    <w:rsid w:val="00920E37"/>
    <w:rsid w:val="009256C6"/>
    <w:rsid w:val="009307EE"/>
    <w:rsid w:val="00934982"/>
    <w:rsid w:val="00943D8C"/>
    <w:rsid w:val="00952B86"/>
    <w:rsid w:val="009534CB"/>
    <w:rsid w:val="00954D75"/>
    <w:rsid w:val="009702EB"/>
    <w:rsid w:val="00975DA5"/>
    <w:rsid w:val="00976450"/>
    <w:rsid w:val="00991C20"/>
    <w:rsid w:val="009962A5"/>
    <w:rsid w:val="009B2369"/>
    <w:rsid w:val="009C0035"/>
    <w:rsid w:val="009C5A0D"/>
    <w:rsid w:val="009C730B"/>
    <w:rsid w:val="009D1FE1"/>
    <w:rsid w:val="009D764D"/>
    <w:rsid w:val="009E0E78"/>
    <w:rsid w:val="00A0208D"/>
    <w:rsid w:val="00A06B4F"/>
    <w:rsid w:val="00A12FB4"/>
    <w:rsid w:val="00A2435E"/>
    <w:rsid w:val="00A3248D"/>
    <w:rsid w:val="00A378EA"/>
    <w:rsid w:val="00A52DED"/>
    <w:rsid w:val="00A53880"/>
    <w:rsid w:val="00A611DF"/>
    <w:rsid w:val="00A61B78"/>
    <w:rsid w:val="00A711E6"/>
    <w:rsid w:val="00A7167D"/>
    <w:rsid w:val="00A72580"/>
    <w:rsid w:val="00AB51D5"/>
    <w:rsid w:val="00AC40CC"/>
    <w:rsid w:val="00AC55DB"/>
    <w:rsid w:val="00AD3108"/>
    <w:rsid w:val="00AE119D"/>
    <w:rsid w:val="00AE2A2E"/>
    <w:rsid w:val="00AE5949"/>
    <w:rsid w:val="00AF4AE0"/>
    <w:rsid w:val="00AF4E74"/>
    <w:rsid w:val="00AF7DD4"/>
    <w:rsid w:val="00B038C9"/>
    <w:rsid w:val="00B10239"/>
    <w:rsid w:val="00B1233F"/>
    <w:rsid w:val="00B1324E"/>
    <w:rsid w:val="00B26C6D"/>
    <w:rsid w:val="00B358BE"/>
    <w:rsid w:val="00B63B75"/>
    <w:rsid w:val="00B64F87"/>
    <w:rsid w:val="00B712B5"/>
    <w:rsid w:val="00B963BD"/>
    <w:rsid w:val="00BA7DCD"/>
    <w:rsid w:val="00BB1425"/>
    <w:rsid w:val="00BB40BE"/>
    <w:rsid w:val="00BC53CC"/>
    <w:rsid w:val="00BC7DC8"/>
    <w:rsid w:val="00BE267A"/>
    <w:rsid w:val="00BE48D3"/>
    <w:rsid w:val="00BE6DFC"/>
    <w:rsid w:val="00BF1750"/>
    <w:rsid w:val="00C02C16"/>
    <w:rsid w:val="00C03E03"/>
    <w:rsid w:val="00C0602D"/>
    <w:rsid w:val="00C11872"/>
    <w:rsid w:val="00C14F5B"/>
    <w:rsid w:val="00C200A5"/>
    <w:rsid w:val="00C22202"/>
    <w:rsid w:val="00C259F4"/>
    <w:rsid w:val="00C344CD"/>
    <w:rsid w:val="00C36EAC"/>
    <w:rsid w:val="00C40B12"/>
    <w:rsid w:val="00C44E49"/>
    <w:rsid w:val="00C47BE9"/>
    <w:rsid w:val="00C502A6"/>
    <w:rsid w:val="00C55D10"/>
    <w:rsid w:val="00C5635E"/>
    <w:rsid w:val="00C62131"/>
    <w:rsid w:val="00C7169E"/>
    <w:rsid w:val="00C72571"/>
    <w:rsid w:val="00C73777"/>
    <w:rsid w:val="00C74BF5"/>
    <w:rsid w:val="00C765DF"/>
    <w:rsid w:val="00C82BB6"/>
    <w:rsid w:val="00C82DC5"/>
    <w:rsid w:val="00C858B5"/>
    <w:rsid w:val="00C85D28"/>
    <w:rsid w:val="00C9533A"/>
    <w:rsid w:val="00CB0412"/>
    <w:rsid w:val="00CB3344"/>
    <w:rsid w:val="00CB3477"/>
    <w:rsid w:val="00CB5839"/>
    <w:rsid w:val="00CC31F7"/>
    <w:rsid w:val="00CC4C1C"/>
    <w:rsid w:val="00CD42C7"/>
    <w:rsid w:val="00CE533D"/>
    <w:rsid w:val="00CF62B8"/>
    <w:rsid w:val="00D072D8"/>
    <w:rsid w:val="00D1407B"/>
    <w:rsid w:val="00D36F12"/>
    <w:rsid w:val="00D5170E"/>
    <w:rsid w:val="00D52B7D"/>
    <w:rsid w:val="00D6409F"/>
    <w:rsid w:val="00D77BBE"/>
    <w:rsid w:val="00D82D81"/>
    <w:rsid w:val="00D8526F"/>
    <w:rsid w:val="00D903AC"/>
    <w:rsid w:val="00D95A3F"/>
    <w:rsid w:val="00D971BC"/>
    <w:rsid w:val="00DA6BC2"/>
    <w:rsid w:val="00DB1A7C"/>
    <w:rsid w:val="00DC6CB4"/>
    <w:rsid w:val="00DE6631"/>
    <w:rsid w:val="00E04D23"/>
    <w:rsid w:val="00E13BEF"/>
    <w:rsid w:val="00E15698"/>
    <w:rsid w:val="00E22264"/>
    <w:rsid w:val="00E26875"/>
    <w:rsid w:val="00E31372"/>
    <w:rsid w:val="00E330DE"/>
    <w:rsid w:val="00E711E0"/>
    <w:rsid w:val="00E763E4"/>
    <w:rsid w:val="00E81D0B"/>
    <w:rsid w:val="00E860CF"/>
    <w:rsid w:val="00E87169"/>
    <w:rsid w:val="00EA10FA"/>
    <w:rsid w:val="00EA5970"/>
    <w:rsid w:val="00EC0FC7"/>
    <w:rsid w:val="00EC6902"/>
    <w:rsid w:val="00ED12E5"/>
    <w:rsid w:val="00ED3479"/>
    <w:rsid w:val="00ED4B4D"/>
    <w:rsid w:val="00EE0352"/>
    <w:rsid w:val="00EE0615"/>
    <w:rsid w:val="00EE2AB1"/>
    <w:rsid w:val="00EF502F"/>
    <w:rsid w:val="00F04975"/>
    <w:rsid w:val="00F14338"/>
    <w:rsid w:val="00F20034"/>
    <w:rsid w:val="00F21003"/>
    <w:rsid w:val="00F23ABE"/>
    <w:rsid w:val="00F26BB7"/>
    <w:rsid w:val="00F312A4"/>
    <w:rsid w:val="00F37CDA"/>
    <w:rsid w:val="00F37EE6"/>
    <w:rsid w:val="00F415B7"/>
    <w:rsid w:val="00F4247E"/>
    <w:rsid w:val="00F42E13"/>
    <w:rsid w:val="00F4593A"/>
    <w:rsid w:val="00F559D6"/>
    <w:rsid w:val="00F568FC"/>
    <w:rsid w:val="00F612DA"/>
    <w:rsid w:val="00F615AF"/>
    <w:rsid w:val="00F65FD1"/>
    <w:rsid w:val="00F83B84"/>
    <w:rsid w:val="00F9108F"/>
    <w:rsid w:val="00F9181E"/>
    <w:rsid w:val="00FB175A"/>
    <w:rsid w:val="00FB7E05"/>
    <w:rsid w:val="00FC564C"/>
    <w:rsid w:val="00FD21D0"/>
    <w:rsid w:val="00FD782B"/>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C82BB6"/>
    <w:rPr>
      <w:color w:val="808080"/>
    </w:rPr>
  </w:style>
  <w:style w:type="paragraph" w:styleId="TableofFigures">
    <w:name w:val="table of figures"/>
    <w:basedOn w:val="Normal"/>
    <w:next w:val="Normal"/>
    <w:uiPriority w:val="99"/>
    <w:unhideWhenUsed/>
    <w:rsid w:val="00A61B7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C82BB6"/>
    <w:rPr>
      <w:color w:val="808080"/>
    </w:rPr>
  </w:style>
  <w:style w:type="paragraph" w:styleId="TableofFigures">
    <w:name w:val="table of figures"/>
    <w:basedOn w:val="Normal"/>
    <w:next w:val="Normal"/>
    <w:uiPriority w:val="99"/>
    <w:unhideWhenUsed/>
    <w:rsid w:val="00A61B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16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1BF284-C9A9-4B2D-994F-9089F9204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1445</Words>
  <Characters>9108</Characters>
  <Application>Microsoft Office Word</Application>
  <DocSecurity>0</DocSecurity>
  <Lines>75</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3D</vt:lpstr>
      <vt:lpstr>3D</vt:lpstr>
    </vt:vector>
  </TitlesOfParts>
  <Company>Studienarbeit</Company>
  <LinksUpToDate>false</LinksUpToDate>
  <CharactersWithSpaces>10532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Prototype Perspective Wall</dc:title>
  <dc:creator>HSR</dc:creator>
  <cp:lastModifiedBy>HSR</cp:lastModifiedBy>
  <cp:revision>216</cp:revision>
  <dcterms:created xsi:type="dcterms:W3CDTF">2011-10-26T14:21:00Z</dcterms:created>
  <dcterms:modified xsi:type="dcterms:W3CDTF">2011-12-22T10:27:00Z</dcterms:modified>
</cp:coreProperties>
</file>